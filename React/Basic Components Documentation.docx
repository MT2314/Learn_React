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68CCE" w14:textId="79F74BEB" w:rsidR="00760853" w:rsidRPr="00760853" w:rsidRDefault="00760853">
      <w:pPr>
        <w:rPr>
          <w:sz w:val="2"/>
          <w:szCs w:val="4"/>
        </w:rPr>
      </w:pPr>
      <w:r>
        <w:rPr>
          <w:noProof/>
          <w:sz w:val="2"/>
          <w:szCs w:val="4"/>
        </w:rPr>
        <mc:AlternateContent>
          <mc:Choice Requires="wps">
            <w:drawing>
              <wp:anchor distT="0" distB="0" distL="114300" distR="114300" simplePos="0" relativeHeight="251257344" behindDoc="1" locked="1" layoutInCell="1" allowOverlap="1" wp14:anchorId="5B10191C" wp14:editId="6F67EAFD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10" name="Rectangle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4C250365" id="Rectangle 10" o:spid="_x0000_s1026" alt="&quot;&quot;" style="position:absolute;margin-left:-36pt;margin-top:-36pt;width:612pt;height:11in;z-index:-252059136;visibility:visible;mso-wrap-style:square;mso-width-percent:1000;mso-height-percent:100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" fillcolor="#e9f0f6 [660]" stroked="f" strokeweight="1pt"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56"/>
        <w:gridCol w:w="4516"/>
        <w:gridCol w:w="493"/>
        <w:gridCol w:w="525"/>
        <w:gridCol w:w="4710"/>
      </w:tblGrid>
      <w:tr w:rsidR="00070AEC" w:rsidRPr="00070AEC" w14:paraId="1AD5B43C" w14:textId="77777777" w:rsidTr="007E31A3">
        <w:trPr>
          <w:trHeight w:val="605"/>
        </w:trPr>
        <w:tc>
          <w:tcPr>
            <w:tcW w:w="10800" w:type="dxa"/>
            <w:gridSpan w:val="5"/>
          </w:tcPr>
          <w:p w14:paraId="11906571" w14:textId="5047403A" w:rsidR="00C70C15" w:rsidRPr="00A24B3E" w:rsidRDefault="006251B0" w:rsidP="00A24B3E">
            <w:pPr>
              <w:pStyle w:val="Heading1"/>
            </w:pPr>
            <w:r w:rsidRPr="00A24B3E">
              <w:t>Layout Blocks</w:t>
            </w:r>
          </w:p>
          <w:p w14:paraId="7395B85D" w14:textId="77777777" w:rsidR="002D149B" w:rsidRDefault="002D149B" w:rsidP="002D149B">
            <w:pPr>
              <w:jc w:val="center"/>
              <w:rPr>
                <w:rFonts w:eastAsia="Franklin Gothic Book"/>
              </w:rPr>
            </w:pPr>
            <w:r>
              <w:rPr>
                <w:rFonts w:eastAsia="Franklin Gothic Book"/>
              </w:rPr>
              <w:t xml:space="preserve">Basic Components make up the general layout of the course. </w:t>
            </w:r>
          </w:p>
          <w:p w14:paraId="6B905339" w14:textId="27C1FC76" w:rsidR="001D5FDC" w:rsidRPr="002D149B" w:rsidRDefault="00604DFB" w:rsidP="0097598E">
            <w:pPr>
              <w:jc w:val="center"/>
              <w:rPr>
                <w:rFonts w:eastAsia="Franklin Gothic Book"/>
              </w:rPr>
            </w:pPr>
            <w:r>
              <w:rPr>
                <w:rFonts w:eastAsia="Franklin Gothic Book"/>
              </w:rPr>
              <w:t xml:space="preserve">They are divided in 2 </w:t>
            </w:r>
            <w:proofErr w:type="gramStart"/>
            <w:r w:rsidR="001D5FDC">
              <w:rPr>
                <w:rFonts w:eastAsia="Franklin Gothic Book"/>
              </w:rPr>
              <w:t xml:space="preserve">types,  </w:t>
            </w:r>
            <w:r>
              <w:rPr>
                <w:rFonts w:eastAsia="Franklin Gothic Book"/>
              </w:rPr>
              <w:t>Blocking</w:t>
            </w:r>
            <w:proofErr w:type="gramEnd"/>
            <w:r>
              <w:rPr>
                <w:rFonts w:eastAsia="Franklin Gothic Book"/>
              </w:rPr>
              <w:t xml:space="preserve"> and Widgets.</w:t>
            </w:r>
          </w:p>
        </w:tc>
      </w:tr>
      <w:tr w:rsidR="00070AEC" w:rsidRPr="002C6A9A" w14:paraId="5059D42B" w14:textId="77777777" w:rsidTr="002C6A9A">
        <w:trPr>
          <w:trHeight w:val="20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13702576" w14:textId="5AE5595F" w:rsidR="00C70C15" w:rsidRPr="002C6A9A" w:rsidRDefault="00C70C15" w:rsidP="007E31A3">
            <w:pPr>
              <w:rPr>
                <w:sz w:val="6"/>
                <w:szCs w:val="8"/>
              </w:rPr>
            </w:pPr>
          </w:p>
        </w:tc>
      </w:tr>
      <w:tr w:rsidR="00070AEC" w:rsidRPr="00070AEC" w14:paraId="611201C3" w14:textId="77777777" w:rsidTr="002C6A9A">
        <w:trPr>
          <w:trHeight w:val="144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212D4738" w14:textId="65EBA83E" w:rsidR="00C70C15" w:rsidRPr="00C3020D" w:rsidRDefault="006251B0" w:rsidP="007E31A3">
            <w:pPr>
              <w:pStyle w:val="Heading3"/>
              <w:rPr>
                <w:rStyle w:val="Strong"/>
                <w:b/>
                <w:bCs w:val="0"/>
              </w:rPr>
            </w:pPr>
            <w:r>
              <w:rPr>
                <w:rStyle w:val="Strong"/>
                <w:b/>
                <w:bCs w:val="0"/>
              </w:rPr>
              <w:t xml:space="preserve">Section </w:t>
            </w:r>
            <w:r w:rsidR="009F33F0">
              <w:rPr>
                <w:rStyle w:val="Strong"/>
                <w:b/>
                <w:bCs w:val="0"/>
              </w:rPr>
              <w:t>||</w:t>
            </w:r>
            <w:r>
              <w:rPr>
                <w:rStyle w:val="Strong"/>
                <w:b/>
                <w:bCs w:val="0"/>
              </w:rPr>
              <w:t xml:space="preserve"> Block</w:t>
            </w:r>
            <w:r w:rsidR="001D5FDC">
              <w:rPr>
                <w:rStyle w:val="Strong"/>
                <w:b/>
                <w:bCs w:val="0"/>
              </w:rPr>
              <w:t xml:space="preserve"> </w:t>
            </w:r>
            <w:r w:rsidR="001D5FDC" w:rsidRPr="004D05E4">
              <w:rPr>
                <w:rStyle w:val="Strong"/>
                <w:b/>
                <w:bCs w:val="0"/>
              </w:rPr>
              <w:t>–</w:t>
            </w:r>
            <w:r w:rsidR="001D5FDC">
              <w:rPr>
                <w:rStyle w:val="Strong"/>
                <w:b/>
                <w:bCs w:val="0"/>
              </w:rPr>
              <w:t xml:space="preserve"> </w:t>
            </w:r>
            <w:r w:rsidR="001D5FDC" w:rsidRPr="004D05E4">
              <w:rPr>
                <w:rStyle w:val="Strong"/>
                <w:i/>
                <w:iCs/>
              </w:rPr>
              <w:t>Containers</w:t>
            </w:r>
          </w:p>
        </w:tc>
      </w:tr>
      <w:tr w:rsidR="00070AEC" w:rsidRPr="002C6A9A" w14:paraId="7D9B8299" w14:textId="77777777" w:rsidTr="002C6A9A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0ADA8E8E" w14:textId="195FB985" w:rsidR="00C70C15" w:rsidRPr="002C6A9A" w:rsidRDefault="00C70C15" w:rsidP="007E31A3">
            <w:pPr>
              <w:rPr>
                <w:sz w:val="8"/>
                <w:szCs w:val="10"/>
              </w:rPr>
            </w:pPr>
          </w:p>
        </w:tc>
      </w:tr>
      <w:tr w:rsidR="002C6A9A" w:rsidRPr="00070AEC" w14:paraId="2AE4E088" w14:textId="77777777" w:rsidTr="002C6A9A">
        <w:trPr>
          <w:trHeight w:val="432"/>
        </w:trPr>
        <w:tc>
          <w:tcPr>
            <w:tcW w:w="556" w:type="dxa"/>
          </w:tcPr>
          <w:p w14:paraId="51EE1D72" w14:textId="7F56B3B1" w:rsidR="002C6A9A" w:rsidRPr="00070AEC" w:rsidRDefault="00986D2F" w:rsidP="002C6A9A">
            <w:pPr>
              <w:spacing w:before="20"/>
            </w:pPr>
            <w:r w:rsidRPr="0053054B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293184" behindDoc="0" locked="0" layoutInCell="1" allowOverlap="1" wp14:anchorId="7DECC698" wp14:editId="592934C8">
                      <wp:simplePos x="0" y="0"/>
                      <wp:positionH relativeFrom="page">
                        <wp:posOffset>308610</wp:posOffset>
                      </wp:positionH>
                      <wp:positionV relativeFrom="paragraph">
                        <wp:posOffset>724535</wp:posOffset>
                      </wp:positionV>
                      <wp:extent cx="2625725" cy="2445385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25725" cy="24453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DBB341" w14:textId="617E2F47" w:rsidR="001D5FDC" w:rsidRPr="00093530" w:rsidRDefault="0053054B" w:rsidP="00093530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2A9879B9" w14:textId="377064E7" w:rsidR="00E70557" w:rsidRPr="00093530" w:rsidRDefault="001D5FDC" w:rsidP="0053054B">
                                  <w:pP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</w:t>
                                  </w:r>
                                  <w:r w:rsidR="0053054B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ype</w:t>
                                  </w:r>
                                  <w:r w:rsidR="0053054B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79F7620E" w14:textId="6E7F1A9A" w:rsidR="00F967CA" w:rsidRPr="00093530" w:rsidRDefault="001B3EBD" w:rsidP="001D5FDC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White</w:t>
                                  </w:r>
                                  <w:r w:rsidR="00483497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(default)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OR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Grey </w:t>
                                  </w:r>
                                </w:p>
                                <w:p w14:paraId="11A9BACF" w14:textId="77777777" w:rsidR="001D5FDC" w:rsidRPr="00093530" w:rsidRDefault="001D5FDC" w:rsidP="0053054B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166A4D6" w14:textId="4CA283DE" w:rsidR="00E70557" w:rsidRPr="00093530" w:rsidRDefault="001D5FDC" w:rsidP="0053054B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</w:t>
                                  </w:r>
                                  <w:r w:rsidR="0053054B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ollapse </w:t>
                                  </w:r>
                                </w:p>
                                <w:p w14:paraId="40920C32" w14:textId="698B0645" w:rsidR="0053054B" w:rsidRPr="00093530" w:rsidRDefault="00DD5124" w:rsidP="00247049">
                                  <w:pPr>
                                    <w:pStyle w:val="ListParagraph"/>
                                    <w:numPr>
                                      <w:ilvl w:val="0"/>
                                      <w:numId w:val="4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Desktop(default) 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OR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  <w:r w:rsidR="001B3EBD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Tablet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157C7FF4" w14:textId="2C693F0D" w:rsidR="001D5FDC" w:rsidRPr="00093530" w:rsidRDefault="001D5FDC" w:rsidP="001D5FDC">
                                  <w:pPr>
                                    <w:pStyle w:val="ListParagraph"/>
                                    <w:ind w:left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Cs w:val="22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  <w:t xml:space="preserve">*Tablet forces Columns Inside Section </w:t>
                                  </w:r>
                                  <w:proofErr w:type="gramStart"/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  <w:t>To</w:t>
                                  </w:r>
                                  <w:proofErr w:type="gramEnd"/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  <w:t xml:space="preserve"> Collapse at Tablet Size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ECC69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4.3pt;margin-top:57.05pt;width:206.75pt;height:192.55pt;z-index:25129318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" filled="f" stroked="f">
                      <v:textbox>
                        <w:txbxContent>
                          <w:p w14:paraId="6DDBB341" w14:textId="617E2F47" w:rsidR="001D5FDC" w:rsidRPr="00093530" w:rsidRDefault="0053054B" w:rsidP="00093530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2A9879B9" w14:textId="377064E7" w:rsidR="00E70557" w:rsidRPr="00093530" w:rsidRDefault="001D5FDC" w:rsidP="0053054B">
                            <w:pP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</w:t>
                            </w:r>
                            <w:r w:rsidR="0053054B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ype</w:t>
                            </w:r>
                            <w:r w:rsidR="0053054B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</w:p>
                          <w:p w14:paraId="79F7620E" w14:textId="6E7F1A9A" w:rsidR="00F967CA" w:rsidRPr="00093530" w:rsidRDefault="001B3EBD" w:rsidP="001D5FD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White</w:t>
                            </w:r>
                            <w:r w:rsidR="00483497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(default)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OR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Grey </w:t>
                            </w:r>
                          </w:p>
                          <w:p w14:paraId="11A9BACF" w14:textId="77777777" w:rsidR="001D5FDC" w:rsidRPr="00093530" w:rsidRDefault="001D5FDC" w:rsidP="0053054B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166A4D6" w14:textId="4CA283DE" w:rsidR="00E70557" w:rsidRPr="00093530" w:rsidRDefault="001D5FDC" w:rsidP="0053054B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</w:t>
                            </w:r>
                            <w:r w:rsidR="0053054B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ollapse </w:t>
                            </w:r>
                          </w:p>
                          <w:p w14:paraId="40920C32" w14:textId="698B0645" w:rsidR="0053054B" w:rsidRPr="00093530" w:rsidRDefault="00DD5124" w:rsidP="0024704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Desktop(default) 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OR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  <w:r w:rsidR="001B3EBD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Tablet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</w:p>
                          <w:p w14:paraId="157C7FF4" w14:textId="2C693F0D" w:rsidR="001D5FDC" w:rsidRPr="00093530" w:rsidRDefault="001D5FDC" w:rsidP="001D5FDC">
                            <w:pPr>
                              <w:pStyle w:val="ListParagraph"/>
                              <w:ind w:left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Cs w:val="22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  <w:t xml:space="preserve">*Tablet forces Columns Inside Section </w:t>
                            </w:r>
                            <w:proofErr w:type="gramStart"/>
                            <w:r w:rsidRPr="00093530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  <w:t>To</w:t>
                            </w:r>
                            <w:proofErr w:type="gramEnd"/>
                            <w:r w:rsidRPr="00093530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  <w:t xml:space="preserve"> Collapse at Tablet Size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516" w:type="dxa"/>
          </w:tcPr>
          <w:p w14:paraId="36EC6D9D" w14:textId="3C7B653D" w:rsidR="002C6A9A" w:rsidRPr="00070AEC" w:rsidRDefault="00542661" w:rsidP="002C6A9A">
            <w:pPr>
              <w:pStyle w:val="Heading2"/>
            </w:pPr>
            <w:r>
              <w:t xml:space="preserve">Section </w:t>
            </w:r>
          </w:p>
          <w:p w14:paraId="39D85DA9" w14:textId="3E732C22" w:rsidR="00542661" w:rsidRDefault="00542661" w:rsidP="002C6A9A">
            <w:r>
              <w:t xml:space="preserve">A </w:t>
            </w:r>
            <w:r w:rsidR="00E436E6">
              <w:t>S</w:t>
            </w:r>
            <w:r>
              <w:t xml:space="preserve">ection container. </w:t>
            </w:r>
          </w:p>
          <w:p w14:paraId="1FEDDCE2" w14:textId="77777777" w:rsidR="002C6A9A" w:rsidRDefault="00542661" w:rsidP="002C6A9A">
            <w:pPr>
              <w:rPr>
                <w:rFonts w:ascii="Calibri" w:eastAsia="Franklin Gothic Book" w:hAnsi="Calibri" w:cs="Calibri"/>
              </w:rPr>
            </w:pPr>
            <w:r>
              <w:t>Wraps components that make up a section of a challenge</w:t>
            </w:r>
            <w:r w:rsidR="002C6A9A" w:rsidRPr="00070AEC">
              <w:rPr>
                <w:rFonts w:ascii="Calibri" w:eastAsia="Franklin Gothic Book" w:hAnsi="Calibri" w:cs="Calibri"/>
              </w:rPr>
              <w:t> </w:t>
            </w:r>
          </w:p>
          <w:p w14:paraId="365CA174" w14:textId="4F72BA02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6F2B6432" w14:textId="6061BB3E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6A70EE88" w14:textId="689C5986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6B793678" w14:textId="1EAB76D0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32D2B13E" w14:textId="0E7959FE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3EA06E12" w14:textId="588FE11B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6BCA0B06" w14:textId="4115CCBB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7C5BFCF8" w14:textId="24BD74DC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7E0F07BB" w14:textId="1BA4DC35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5C16AEFA" w14:textId="55BDB6F6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535DE9E2" w14:textId="07A28CB1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0D2B032C" w14:textId="7A6B7ABB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239B5172" w14:textId="2E8E9C8F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71F70066" w14:textId="21DDC4BF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7C16E6D2" w14:textId="0D0EC121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05D6EAF8" w14:textId="3B0F1B12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1012006D" w14:textId="38B184AB" w:rsidR="00E436E6" w:rsidRDefault="00E436E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2A8A214B" w14:textId="77777777" w:rsidR="00E436E6" w:rsidRDefault="00E436E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04595532" w14:textId="77777777" w:rsidR="00E436E6" w:rsidRDefault="00E436E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08255C09" w14:textId="77777777" w:rsidR="00E436E6" w:rsidRDefault="00E436E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14E109A6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2FDE1D6E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0070907B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76396AE9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63FB1A56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115A8191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44123EE2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14CB4AFA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110B4BE9" w14:textId="3A83741B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39BB63AF" w14:textId="326FDD30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4EF38F32" w14:textId="77777777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76632A9E" w14:textId="19D1007F" w:rsidR="00E70557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5C7EFE79" w14:textId="00BF0B98" w:rsidR="00EC07B6" w:rsidRDefault="00EC07B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3C2C810A" w14:textId="125F26AB" w:rsidR="00EC07B6" w:rsidRDefault="00EC07B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675B1861" w14:textId="77777777" w:rsidR="00EC07B6" w:rsidRDefault="00EC07B6" w:rsidP="002C6A9A">
            <w:pPr>
              <w:rPr>
                <w:rFonts w:ascii="Segoe UI" w:hAnsi="Segoe UI"/>
                <w:sz w:val="18"/>
                <w:szCs w:val="18"/>
              </w:rPr>
            </w:pPr>
          </w:p>
          <w:p w14:paraId="2735F9A7" w14:textId="70C95232" w:rsidR="00E70557" w:rsidRPr="00070AEC" w:rsidRDefault="00E70557" w:rsidP="002C6A9A">
            <w:pPr>
              <w:rPr>
                <w:rFonts w:ascii="Segoe UI" w:hAnsi="Segoe UI"/>
                <w:sz w:val="18"/>
                <w:szCs w:val="18"/>
              </w:rPr>
            </w:pPr>
          </w:p>
        </w:tc>
        <w:tc>
          <w:tcPr>
            <w:tcW w:w="493" w:type="dxa"/>
          </w:tcPr>
          <w:p w14:paraId="5CB7386F" w14:textId="0768FB23" w:rsidR="002C6A9A" w:rsidRPr="00070AEC" w:rsidRDefault="002C6A9A" w:rsidP="002C6A9A"/>
        </w:tc>
        <w:tc>
          <w:tcPr>
            <w:tcW w:w="525" w:type="dxa"/>
          </w:tcPr>
          <w:p w14:paraId="7BFCE013" w14:textId="0D3B6A11" w:rsidR="002C6A9A" w:rsidRPr="002C6A9A" w:rsidRDefault="0097598E" w:rsidP="002C6A9A">
            <w:pPr>
              <w:spacing w:before="20"/>
            </w:pPr>
            <w:r w:rsidRPr="00F967CA">
              <w:rPr>
                <w:rFonts w:ascii="Calibri" w:eastAsia="Franklin Gothic Book" w:hAnsi="Calibri" w:cs="Calibri"/>
                <w:noProof/>
              </w:rPr>
              <w:drawing>
                <wp:anchor distT="0" distB="0" distL="114300" distR="114300" simplePos="0" relativeHeight="251419136" behindDoc="0" locked="0" layoutInCell="1" allowOverlap="1" wp14:anchorId="4AFF6899" wp14:editId="5F91A01F">
                  <wp:simplePos x="0" y="0"/>
                  <wp:positionH relativeFrom="column">
                    <wp:posOffset>-3298190</wp:posOffset>
                  </wp:positionH>
                  <wp:positionV relativeFrom="paragraph">
                    <wp:posOffset>3461516</wp:posOffset>
                  </wp:positionV>
                  <wp:extent cx="4933950" cy="1936115"/>
                  <wp:effectExtent l="0" t="0" r="0" b="6985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86D2F" w:rsidRPr="0053054B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359744" behindDoc="0" locked="0" layoutInCell="1" allowOverlap="1" wp14:anchorId="7DECA4BB" wp14:editId="2ECFB8BF">
                      <wp:simplePos x="0" y="0"/>
                      <wp:positionH relativeFrom="page">
                        <wp:posOffset>9525</wp:posOffset>
                      </wp:positionH>
                      <wp:positionV relativeFrom="paragraph">
                        <wp:posOffset>727710</wp:posOffset>
                      </wp:positionV>
                      <wp:extent cx="3412490" cy="1695450"/>
                      <wp:effectExtent l="0" t="0" r="0" b="0"/>
                      <wp:wrapNone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12490" cy="1695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A28006" w14:textId="40E89A39" w:rsidR="001D5FDC" w:rsidRPr="00093530" w:rsidRDefault="00DD5124" w:rsidP="00093530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173B2C68" w14:textId="2078AD71" w:rsidR="00DD5124" w:rsidRPr="00093530" w:rsidRDefault="001D5FDC" w:rsidP="00DD5124">
                                  <w:pP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ype</w:t>
                                  </w:r>
                                  <w:r w:rsidR="00DD5124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5423610E" w14:textId="58B5EE78" w:rsidR="00DD5124" w:rsidRPr="00093530" w:rsidRDefault="00DD5124" w:rsidP="009C0250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White 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OR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Grey (</w:t>
                                  </w: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default</w:t>
                                  </w:r>
                                  <w:r w:rsidR="00D0166B" w:rsidRP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:</w:t>
                                  </w:r>
                                  <w:r w:rsidR="00D0166B" w:rsidRPr="00D0166B"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="00D0166B" w:rsidRP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Grey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)  </w:t>
                                  </w:r>
                                </w:p>
                                <w:p w14:paraId="6C4F36AB" w14:textId="568A4C68" w:rsidR="00DD5124" w:rsidRPr="00093530" w:rsidRDefault="00DD5124" w:rsidP="009C0250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Wide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(default: OFF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 *approx. 8% padding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)</w:t>
                                  </w:r>
                                </w:p>
                                <w:p w14:paraId="35F11D22" w14:textId="2031319C" w:rsidR="00DD5124" w:rsidRPr="00093530" w:rsidRDefault="009C0250" w:rsidP="009C0250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Column-2 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OR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Column-3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  <w:r w:rsidR="00F967CA"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(default: OFF)</w:t>
                                  </w:r>
                                </w:p>
                                <w:p w14:paraId="31BA9163" w14:textId="101D8CF9" w:rsidR="00F967CA" w:rsidRPr="00093530" w:rsidRDefault="00F967CA" w:rsidP="009C0250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  <w:ind w:hanging="436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Box 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(default: OFF</w:t>
                                  </w:r>
                                  <w:r w:rsid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D0166B"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*border, rounded</w:t>
                                  </w:r>
                                  <w:r w:rsidRPr="00093530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)</w:t>
                                  </w:r>
                                </w:p>
                                <w:p w14:paraId="1655857B" w14:textId="7EEDC352" w:rsidR="00DD5124" w:rsidRPr="00DD5124" w:rsidRDefault="00DD5124" w:rsidP="001D5FDC">
                                  <w:pPr>
                                    <w:pStyle w:val="ListParagraph"/>
                                    <w:ind w:left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CA4BB" id="_x0000_s1027" type="#_x0000_t202" style="position:absolute;margin-left:.75pt;margin-top:57.3pt;width:268.7pt;height:133.5pt;z-index:25135974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" filled="f" stroked="f">
                      <v:textbox>
                        <w:txbxContent>
                          <w:p w14:paraId="50A28006" w14:textId="40E89A39" w:rsidR="001D5FDC" w:rsidRPr="00093530" w:rsidRDefault="00DD5124" w:rsidP="00093530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173B2C68" w14:textId="2078AD71" w:rsidR="00DD5124" w:rsidRPr="00093530" w:rsidRDefault="001D5FDC" w:rsidP="00DD5124">
                            <w:pP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ype</w:t>
                            </w:r>
                            <w:r w:rsidR="00DD5124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</w:p>
                          <w:p w14:paraId="5423610E" w14:textId="58B5EE78" w:rsidR="00DD5124" w:rsidRPr="00093530" w:rsidRDefault="00DD5124" w:rsidP="009C025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White 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OR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Grey (</w:t>
                            </w:r>
                            <w:r w:rsidRP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default</w:t>
                            </w:r>
                            <w:r w:rsidR="00D0166B" w:rsidRP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:</w:t>
                            </w:r>
                            <w:r w:rsidR="00D0166B" w:rsidRPr="00D0166B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D0166B" w:rsidRP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Grey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)  </w:t>
                            </w:r>
                          </w:p>
                          <w:p w14:paraId="6C4F36AB" w14:textId="568A4C68" w:rsidR="00DD5124" w:rsidRPr="00093530" w:rsidRDefault="00DD5124" w:rsidP="009C025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Wide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(default: OFF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 *approx. 8% padding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)</w:t>
                            </w:r>
                          </w:p>
                          <w:p w14:paraId="35F11D22" w14:textId="2031319C" w:rsidR="00DD5124" w:rsidRPr="00093530" w:rsidRDefault="009C0250" w:rsidP="009C025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Column-2 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OR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Column-3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  <w:r w:rsidR="00F967CA"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(default: OFF)</w:t>
                            </w:r>
                          </w:p>
                          <w:p w14:paraId="31BA9163" w14:textId="101D8CF9" w:rsidR="00F967CA" w:rsidRPr="00093530" w:rsidRDefault="00F967CA" w:rsidP="009C025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hanging="436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093530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Box 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(default: OFF</w:t>
                            </w:r>
                            <w:r w:rsid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D0166B"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*border, rounded</w:t>
                            </w:r>
                            <w:r w:rsidRPr="00093530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)</w:t>
                            </w:r>
                          </w:p>
                          <w:p w14:paraId="1655857B" w14:textId="7EEDC352" w:rsidR="00DD5124" w:rsidRPr="00DD5124" w:rsidRDefault="00DD5124" w:rsidP="001D5FDC">
                            <w:pPr>
                              <w:pStyle w:val="ListParagraph"/>
                              <w:ind w:left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710" w:type="dxa"/>
          </w:tcPr>
          <w:p w14:paraId="2F2D2C5E" w14:textId="1E874A3D" w:rsidR="002C6A9A" w:rsidRPr="00070AEC" w:rsidRDefault="00542661" w:rsidP="002C6A9A">
            <w:pPr>
              <w:pStyle w:val="Heading2"/>
            </w:pPr>
            <w:r>
              <w:t>Block</w:t>
            </w:r>
          </w:p>
          <w:p w14:paraId="5D5B5EF0" w14:textId="704BD81B" w:rsidR="00E436E6" w:rsidRDefault="00E436E6" w:rsidP="002C6A9A">
            <w:r>
              <w:t>A Blocking Container</w:t>
            </w:r>
          </w:p>
          <w:p w14:paraId="2C183A01" w14:textId="68A9DADC" w:rsidR="002C6A9A" w:rsidRDefault="00E436E6" w:rsidP="002C6A9A">
            <w:pPr>
              <w:rPr>
                <w:rFonts w:ascii="Calibri" w:eastAsia="Franklin Gothic Book" w:hAnsi="Calibri" w:cs="Calibri"/>
              </w:rPr>
            </w:pPr>
            <w:r w:rsidRPr="00E436E6">
              <w:t>Wraps components that make up a section of a challenge</w:t>
            </w:r>
            <w:r w:rsidR="002C6A9A" w:rsidRPr="00070AEC">
              <w:rPr>
                <w:rFonts w:ascii="Calibri" w:eastAsia="Franklin Gothic Book" w:hAnsi="Calibri" w:cs="Calibri"/>
              </w:rPr>
              <w:t> </w:t>
            </w:r>
          </w:p>
          <w:p w14:paraId="6B61AF91" w14:textId="08481961" w:rsidR="00E436E6" w:rsidRDefault="00E436E6" w:rsidP="002C6A9A">
            <w:pPr>
              <w:rPr>
                <w:rFonts w:ascii="Calibri" w:eastAsia="Franklin Gothic Book" w:hAnsi="Calibri" w:cs="Calibri"/>
              </w:rPr>
            </w:pPr>
          </w:p>
          <w:p w14:paraId="199EC3D6" w14:textId="49A7C5B5" w:rsidR="00E436E6" w:rsidRPr="0053054B" w:rsidRDefault="00E436E6" w:rsidP="002C6A9A">
            <w:pPr>
              <w:rPr>
                <w:rFonts w:eastAsia="Franklin Gothic Book" w:cs="Cascadia Code SemiLight"/>
                <w:sz w:val="32"/>
                <w:szCs w:val="32"/>
              </w:rPr>
            </w:pPr>
          </w:p>
          <w:p w14:paraId="730BE88A" w14:textId="2EFAD74C" w:rsidR="00E436E6" w:rsidRPr="00070AEC" w:rsidRDefault="00986D2F" w:rsidP="002C6A9A">
            <w:r w:rsidRPr="0053054B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432448" behindDoc="0" locked="0" layoutInCell="1" allowOverlap="1" wp14:anchorId="2150EE65" wp14:editId="0C30CC10">
                      <wp:simplePos x="0" y="0"/>
                      <wp:positionH relativeFrom="page">
                        <wp:posOffset>-936625</wp:posOffset>
                      </wp:positionH>
                      <wp:positionV relativeFrom="paragraph">
                        <wp:posOffset>1129030</wp:posOffset>
                      </wp:positionV>
                      <wp:extent cx="4241800" cy="2314575"/>
                      <wp:effectExtent l="0" t="0" r="0" b="0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41800" cy="23145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C26AEC" w14:textId="25949817" w:rsidR="001D5FDC" w:rsidRPr="00DB6FA1" w:rsidRDefault="00DB6FA1" w:rsidP="00DB6FA1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Padding and Margin</w:t>
                                  </w:r>
                                </w:p>
                                <w:p w14:paraId="0E38F092" w14:textId="7071D861" w:rsidR="00986D2F" w:rsidRPr="00D0166B" w:rsidRDefault="00093530" w:rsidP="001D5FDC">
                                  <w:pP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{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Margin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 OR 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Padding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} – {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10,20,30,40,50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 </w:t>
                                  </w:r>
                                  <w:r w:rsid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</w:t>
                                  </w:r>
                                  <w:proofErr w:type="spellStart"/>
                                  <w:proofErr w:type="gramStart"/>
                                  <w:r w:rsidR="00732F8D" w:rsidRP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px</w:t>
                                  </w:r>
                                  <w:proofErr w:type="spellEnd"/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 xml:space="preserve"> }</w:t>
                                  </w:r>
                                  <w:proofErr w:type="gramEnd"/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– {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Top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 OR 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 w:val="24"/>
                                    </w:rPr>
                                    <w:t>Bottom</w:t>
                                  </w:r>
                                  <w:r w:rsidRPr="00732F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}</w:t>
                                  </w:r>
                                </w:p>
                                <w:p w14:paraId="23A900CD" w14:textId="77777777" w:rsidR="001A4DAD" w:rsidRDefault="001A4DAD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287BECF" w14:textId="33CCB0B3" w:rsidR="00986D2F" w:rsidRPr="00D0166B" w:rsidRDefault="00D0166B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For Example</w:t>
                                  </w:r>
                                  <w:r w:rsidR="00986D2F" w:rsidRPr="00D0166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0D5DE295" w14:textId="0D6E7853" w:rsidR="00986D2F" w:rsidRPr="00D0166B" w:rsidRDefault="00986D2F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</w:pP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Padding-Top-10 </w:t>
                                  </w:r>
                                </w:p>
                                <w:p w14:paraId="2803A49E" w14:textId="4CCFCDDA" w:rsidR="001D5FDC" w:rsidRPr="00D0166B" w:rsidRDefault="00986D2F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</w:pP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Margin-Bottom-40</w:t>
                                  </w:r>
                                </w:p>
                                <w:p w14:paraId="5B19157C" w14:textId="7B609053" w:rsidR="00986D2F" w:rsidRPr="00D0166B" w:rsidRDefault="00986D2F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</w:pP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Margin-Bottom</w:t>
                                  </w:r>
                                </w:p>
                                <w:p w14:paraId="4FEEF6B3" w14:textId="47B6EC24" w:rsidR="00986D2F" w:rsidRPr="00D0166B" w:rsidRDefault="001A4DAD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</w:pPr>
                                  <w:r w:rsidRPr="00D0166B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Padding-Top</w:t>
                                  </w:r>
                                </w:p>
                                <w:p w14:paraId="4F8DF6CC" w14:textId="1EA29F89" w:rsidR="001A4DAD" w:rsidRPr="001A4DAD" w:rsidRDefault="001A4DAD" w:rsidP="00986D2F">
                                  <w:pPr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sz w:val="20"/>
                                      <w:szCs w:val="20"/>
                                    </w:rPr>
                                    <w:t>*</w:t>
                                  </w:r>
                                  <w:proofErr w:type="gramStart"/>
                                  <w:r w:rsidRPr="001A4DAD">
                                    <w:rPr>
                                      <w:rFonts w:ascii="Calibri" w:eastAsia="Franklin Gothic Book" w:hAnsi="Calibri" w:cs="Calibri"/>
                                      <w:sz w:val="20"/>
                                      <w:szCs w:val="20"/>
                                    </w:rPr>
                                    <w:t>default</w:t>
                                  </w:r>
                                  <w:proofErr w:type="gramEnd"/>
                                  <w:r w:rsidRPr="001A4DAD">
                                    <w:rPr>
                                      <w:rFonts w:ascii="Calibri" w:eastAsia="Franklin Gothic Book" w:hAnsi="Calibri" w:cs="Calibri"/>
                                      <w:sz w:val="20"/>
                                      <w:szCs w:val="20"/>
                                    </w:rPr>
                                    <w:t xml:space="preserve"> 40px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50EE65" id="_x0000_s1028" type="#_x0000_t202" style="position:absolute;margin-left:-73.75pt;margin-top:88.9pt;width:334pt;height:182.25pt;z-index:2514324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" filled="f" stroked="f">
                      <v:textbox>
                        <w:txbxContent>
                          <w:p w14:paraId="3BC26AEC" w14:textId="25949817" w:rsidR="001D5FDC" w:rsidRPr="00DB6FA1" w:rsidRDefault="00DB6FA1" w:rsidP="00DB6FA1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Padding and Margin</w:t>
                            </w:r>
                          </w:p>
                          <w:p w14:paraId="0E38F092" w14:textId="7071D861" w:rsidR="00986D2F" w:rsidRPr="00D0166B" w:rsidRDefault="00093530" w:rsidP="001D5FDC">
                            <w:pP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{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Margin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 OR 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Padding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} – {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10,20,30,40,50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</w:t>
                            </w:r>
                            <w:proofErr w:type="spellStart"/>
                            <w:proofErr w:type="gramStart"/>
                            <w:r w:rsidR="00732F8D" w:rsidRP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px</w:t>
                            </w:r>
                            <w:proofErr w:type="spellEnd"/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 xml:space="preserve"> }</w:t>
                            </w:r>
                            <w:proofErr w:type="gramEnd"/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– {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Top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 OR 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 w:val="24"/>
                              </w:rPr>
                              <w:t>Bottom</w:t>
                            </w:r>
                            <w:r w:rsidRPr="00732F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}</w:t>
                            </w:r>
                          </w:p>
                          <w:p w14:paraId="23A900CD" w14:textId="77777777" w:rsidR="001A4DAD" w:rsidRDefault="001A4DAD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287BECF" w14:textId="33CCB0B3" w:rsidR="00986D2F" w:rsidRPr="00D0166B" w:rsidRDefault="00D0166B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For Example</w:t>
                            </w:r>
                            <w:r w:rsidR="00986D2F" w:rsidRPr="00D0166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0D5DE295" w14:textId="0D6E7853" w:rsidR="00986D2F" w:rsidRPr="00D0166B" w:rsidRDefault="00986D2F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</w:pPr>
                            <w:r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Padding-Top-10 </w:t>
                            </w:r>
                          </w:p>
                          <w:p w14:paraId="2803A49E" w14:textId="4CCFCDDA" w:rsidR="001D5FDC" w:rsidRPr="00D0166B" w:rsidRDefault="00986D2F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</w:pPr>
                            <w:r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Margin-Bottom-40</w:t>
                            </w:r>
                          </w:p>
                          <w:p w14:paraId="5B19157C" w14:textId="7B609053" w:rsidR="00986D2F" w:rsidRPr="00D0166B" w:rsidRDefault="00986D2F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</w:pPr>
                            <w:r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Margin-Bottom</w:t>
                            </w:r>
                          </w:p>
                          <w:p w14:paraId="4FEEF6B3" w14:textId="47B6EC24" w:rsidR="00986D2F" w:rsidRPr="00D0166B" w:rsidRDefault="001A4DAD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</w:pPr>
                            <w:r w:rsidRPr="00D0166B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Padding-Top</w:t>
                            </w:r>
                          </w:p>
                          <w:p w14:paraId="4F8DF6CC" w14:textId="1EA29F89" w:rsidR="001A4DAD" w:rsidRPr="001A4DAD" w:rsidRDefault="001A4DAD" w:rsidP="00986D2F">
                            <w:pPr>
                              <w:jc w:val="right"/>
                              <w:rPr>
                                <w:rFonts w:ascii="Calibri" w:eastAsia="Franklin Gothic Book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sz w:val="20"/>
                                <w:szCs w:val="20"/>
                              </w:rPr>
                              <w:t>*</w:t>
                            </w:r>
                            <w:proofErr w:type="gramStart"/>
                            <w:r w:rsidRPr="001A4DAD">
                              <w:rPr>
                                <w:rFonts w:ascii="Calibri" w:eastAsia="Franklin Gothic Book" w:hAnsi="Calibri" w:cs="Calibri"/>
                                <w:sz w:val="20"/>
                                <w:szCs w:val="20"/>
                              </w:rPr>
                              <w:t>default</w:t>
                            </w:r>
                            <w:proofErr w:type="gramEnd"/>
                            <w:r w:rsidRPr="001A4DAD">
                              <w:rPr>
                                <w:rFonts w:ascii="Calibri" w:eastAsia="Franklin Gothic Book" w:hAnsi="Calibri" w:cs="Calibri"/>
                                <w:sz w:val="20"/>
                                <w:szCs w:val="20"/>
                              </w:rPr>
                              <w:t xml:space="preserve"> 40px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</w:tr>
      <w:tr w:rsidR="001D5FDC" w:rsidRPr="00070AEC" w14:paraId="32EDF0E0" w14:textId="77777777" w:rsidTr="002C6A9A">
        <w:trPr>
          <w:trHeight w:val="432"/>
        </w:trPr>
        <w:tc>
          <w:tcPr>
            <w:tcW w:w="556" w:type="dxa"/>
          </w:tcPr>
          <w:p w14:paraId="799B1BC6" w14:textId="77777777" w:rsidR="001D5FDC" w:rsidRPr="00070AEC" w:rsidRDefault="001D5FDC" w:rsidP="002C6A9A">
            <w:pPr>
              <w:spacing w:before="20"/>
            </w:pPr>
          </w:p>
        </w:tc>
        <w:tc>
          <w:tcPr>
            <w:tcW w:w="4516" w:type="dxa"/>
          </w:tcPr>
          <w:p w14:paraId="4E857B6E" w14:textId="77777777" w:rsidR="001D5FDC" w:rsidRDefault="001D5FDC" w:rsidP="002C6A9A">
            <w:pPr>
              <w:pStyle w:val="Heading2"/>
            </w:pPr>
          </w:p>
        </w:tc>
        <w:tc>
          <w:tcPr>
            <w:tcW w:w="493" w:type="dxa"/>
          </w:tcPr>
          <w:p w14:paraId="71DD1894" w14:textId="600A091F" w:rsidR="001D5FDC" w:rsidRPr="00070AEC" w:rsidRDefault="0097598E" w:rsidP="002C6A9A">
            <w:r w:rsidRPr="00EC07B6">
              <w:rPr>
                <w:rFonts w:ascii="Segoe UI" w:hAnsi="Segoe UI"/>
                <w:noProof/>
                <w:sz w:val="18"/>
                <w:szCs w:val="18"/>
              </w:rPr>
              <w:drawing>
                <wp:anchor distT="0" distB="0" distL="114300" distR="114300" simplePos="0" relativeHeight="251390464" behindDoc="0" locked="0" layoutInCell="1" allowOverlap="1" wp14:anchorId="3E1489D6" wp14:editId="026EE230">
                  <wp:simplePos x="0" y="0"/>
                  <wp:positionH relativeFrom="column">
                    <wp:posOffset>-2984062</wp:posOffset>
                  </wp:positionH>
                  <wp:positionV relativeFrom="paragraph">
                    <wp:posOffset>-795873</wp:posOffset>
                  </wp:positionV>
                  <wp:extent cx="4859079" cy="1387660"/>
                  <wp:effectExtent l="0" t="0" r="0" b="317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079" cy="138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5" w:type="dxa"/>
          </w:tcPr>
          <w:p w14:paraId="4A04DC01" w14:textId="77777777" w:rsidR="001D5FDC" w:rsidRPr="002C6A9A" w:rsidRDefault="001D5FDC" w:rsidP="002C6A9A">
            <w:pPr>
              <w:spacing w:before="20"/>
            </w:pPr>
          </w:p>
        </w:tc>
        <w:tc>
          <w:tcPr>
            <w:tcW w:w="4710" w:type="dxa"/>
          </w:tcPr>
          <w:p w14:paraId="3778DE1E" w14:textId="77777777" w:rsidR="001D5FDC" w:rsidRDefault="001D5FDC" w:rsidP="002C6A9A">
            <w:pPr>
              <w:pStyle w:val="Heading2"/>
            </w:pPr>
          </w:p>
        </w:tc>
      </w:tr>
    </w:tbl>
    <w:p w14:paraId="68E74514" w14:textId="77777777" w:rsidR="00760853" w:rsidRPr="00760853" w:rsidRDefault="00760853">
      <w:pPr>
        <w:rPr>
          <w:sz w:val="2"/>
          <w:szCs w:val="4"/>
        </w:rPr>
      </w:pPr>
      <w:r>
        <w:rPr>
          <w:noProof/>
          <w:sz w:val="2"/>
          <w:szCs w:val="4"/>
        </w:rPr>
        <mc:AlternateContent>
          <mc:Choice Requires="wps">
            <w:drawing>
              <wp:anchor distT="0" distB="0" distL="114300" distR="114300" simplePos="0" relativeHeight="251259392" behindDoc="1" locked="1" layoutInCell="1" allowOverlap="1" wp14:anchorId="73914B52" wp14:editId="28037AD5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22" name="Rectangle 2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4CEEC884" id="Rectangle 22" o:spid="_x0000_s1026" alt="&quot;&quot;" style="position:absolute;margin-left:-36pt;margin-top:-36pt;width:612pt;height:11in;z-index:-252057088;visibility:visible;mso-wrap-style:square;mso-width-percent:1000;mso-height-percent:100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" fillcolor="#e9f0f6 [660]" stroked="f" strokeweight="1pt">
                <w10:anchorlock/>
              </v:rect>
            </w:pict>
          </mc:Fallback>
        </mc:AlternateContent>
      </w:r>
    </w:p>
    <w:p w14:paraId="56C681D6" w14:textId="15803335" w:rsidR="007A7CE5" w:rsidRDefault="007A7CE5"/>
    <w:tbl>
      <w:tblPr>
        <w:tblW w:w="0" w:type="auto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56"/>
        <w:gridCol w:w="4516"/>
        <w:gridCol w:w="493"/>
        <w:gridCol w:w="525"/>
        <w:gridCol w:w="4710"/>
      </w:tblGrid>
      <w:tr w:rsidR="007A7CE5" w:rsidRPr="007A7CE5" w14:paraId="7782A34B" w14:textId="77777777" w:rsidTr="00C12B5D">
        <w:trPr>
          <w:trHeight w:val="864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0041CDD9" w14:textId="6B2D7866" w:rsidR="007A7CE5" w:rsidRPr="007A7CE5" w:rsidRDefault="00EC70AB" w:rsidP="00EC70AB">
            <w:pPr>
              <w:pStyle w:val="Heading1"/>
              <w:tabs>
                <w:tab w:val="left" w:pos="720"/>
                <w:tab w:val="center" w:pos="5285"/>
              </w:tabs>
              <w:jc w:val="left"/>
            </w:pPr>
            <w:r>
              <w:lastRenderedPageBreak/>
              <w:tab/>
            </w:r>
            <w:r>
              <w:tab/>
            </w:r>
            <w:r w:rsidR="007A7CE5" w:rsidRPr="007A7CE5">
              <w:rPr>
                <w:noProof/>
                <w:sz w:val="2"/>
                <w:szCs w:val="4"/>
              </w:rPr>
              <mc:AlternateContent>
                <mc:Choice Requires="wps">
                  <w:drawing>
                    <wp:anchor distT="0" distB="0" distL="114300" distR="114300" simplePos="0" relativeHeight="251542016" behindDoc="1" locked="1" layoutInCell="1" allowOverlap="1" wp14:anchorId="33EC972A" wp14:editId="12DE1387">
                      <wp:simplePos x="0" y="0"/>
                      <wp:positionH relativeFrom="column">
                        <wp:posOffset>-511175</wp:posOffset>
                      </wp:positionH>
                      <wp:positionV relativeFrom="paragraph">
                        <wp:posOffset>-530225</wp:posOffset>
                      </wp:positionV>
                      <wp:extent cx="7772400" cy="10096500"/>
                      <wp:effectExtent l="0" t="0" r="0" b="0"/>
                      <wp:wrapNone/>
                      <wp:docPr id="288" name="Rectangle 28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0" cy="10096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EFFCD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549DF0F7" w14:textId="06AD157F" w:rsidR="00EF3446" w:rsidRDefault="00EF3446" w:rsidP="00EF3446">
                                  <w:pPr>
                                    <w:jc w:val="center"/>
                                  </w:pPr>
                                </w:p>
                                <w:p w14:paraId="391E52B9" w14:textId="77777777" w:rsidR="00042DD0" w:rsidRDefault="00042DD0" w:rsidP="00EF344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100000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3EC972A" id="Rectangle 288" o:spid="_x0000_s1029" alt="&quot;&quot;" style="position:absolute;margin-left:-40.25pt;margin-top:-41.75pt;width:612pt;height:795pt;z-index:-251774464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" fillcolor="#feffcd" stroked="f" strokeweight="1pt">
                      <v:textbox>
                        <w:txbxContent>
                          <w:p w14:paraId="549DF0F7" w14:textId="06AD157F" w:rsidR="00EF3446" w:rsidRDefault="00EF3446" w:rsidP="00EF3446">
                            <w:pPr>
                              <w:jc w:val="center"/>
                            </w:pPr>
                          </w:p>
                          <w:p w14:paraId="391E52B9" w14:textId="77777777" w:rsidR="00042DD0" w:rsidRDefault="00042DD0" w:rsidP="00EF3446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>
              <w:t>Text Components</w:t>
            </w:r>
          </w:p>
        </w:tc>
      </w:tr>
      <w:tr w:rsidR="007A7CE5" w:rsidRPr="007A7CE5" w14:paraId="6FDACBCE" w14:textId="77777777" w:rsidTr="00C12B5D">
        <w:trPr>
          <w:trHeight w:val="288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69BF6D8E" w14:textId="591F4D0D" w:rsidR="007A7CE5" w:rsidRPr="007A7CE5" w:rsidRDefault="00B57188" w:rsidP="007A7CE5">
            <w:pPr>
              <w:keepNext/>
              <w:keepLines/>
              <w:jc w:val="center"/>
              <w:outlineLvl w:val="2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Text 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||</w:t>
            </w: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Lists</w:t>
            </w:r>
          </w:p>
        </w:tc>
      </w:tr>
      <w:tr w:rsidR="007A7CE5" w:rsidRPr="007A7CE5" w14:paraId="4C565C3D" w14:textId="77777777" w:rsidTr="00C12B5D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37C99B44" w14:textId="1002D9EE" w:rsidR="007A7CE5" w:rsidRPr="007A7CE5" w:rsidRDefault="007A7CE5" w:rsidP="007A7CE5">
            <w:pPr>
              <w:rPr>
                <w:sz w:val="12"/>
                <w:szCs w:val="14"/>
              </w:rPr>
            </w:pPr>
          </w:p>
        </w:tc>
      </w:tr>
      <w:tr w:rsidR="007A7CE5" w:rsidRPr="007A7CE5" w14:paraId="197B8D68" w14:textId="77777777" w:rsidTr="00C12B5D">
        <w:trPr>
          <w:trHeight w:val="533"/>
        </w:trPr>
        <w:tc>
          <w:tcPr>
            <w:tcW w:w="556" w:type="dxa"/>
          </w:tcPr>
          <w:p w14:paraId="281D7684" w14:textId="751C87BC" w:rsidR="007A7CE5" w:rsidRPr="007A7CE5" w:rsidRDefault="006F609A" w:rsidP="007A7CE5">
            <w:pPr>
              <w:spacing w:before="20"/>
            </w:pPr>
            <w:r w:rsidRPr="007A7CE5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553280" behindDoc="0" locked="0" layoutInCell="1" allowOverlap="1" wp14:anchorId="7F5DEC87" wp14:editId="2693F3AF">
                      <wp:simplePos x="0" y="0"/>
                      <wp:positionH relativeFrom="page">
                        <wp:posOffset>333375</wp:posOffset>
                      </wp:positionH>
                      <wp:positionV relativeFrom="paragraph">
                        <wp:posOffset>170815</wp:posOffset>
                      </wp:positionV>
                      <wp:extent cx="2517140" cy="3381375"/>
                      <wp:effectExtent l="0" t="0" r="0" b="0"/>
                      <wp:wrapNone/>
                      <wp:docPr id="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7140" cy="3381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2450F6" w14:textId="77777777" w:rsidR="007A7CE5" w:rsidRPr="00093530" w:rsidRDefault="007A7CE5" w:rsidP="007A7CE5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2C3C83CD" w14:textId="67ABF405" w:rsidR="008F4028" w:rsidRDefault="008F4028" w:rsidP="00FF5E06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type</w:t>
                                  </w:r>
                                </w:p>
                                <w:p w14:paraId="07985E23" w14:textId="185172D8" w:rsidR="00517E32" w:rsidRPr="009D3401" w:rsidRDefault="009D3401" w:rsidP="009D3401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2A2F2B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</w:t>
                                  </w:r>
                                  <w:r w:rsidR="00D40862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arge</w:t>
                                  </w:r>
                                  <w:r w:rsidR="00824D31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*</w:t>
                                  </w:r>
                                  <w:r w:rsidR="00824D31" w:rsidRPr="009D3401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default </w:t>
                                  </w:r>
                                </w:p>
                                <w:p w14:paraId="6A26AB03" w14:textId="193EC67D" w:rsidR="00D40862" w:rsidRPr="009D3401" w:rsidRDefault="009D3401" w:rsidP="009D3401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2.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D40862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small</w:t>
                                  </w:r>
                                </w:p>
                                <w:p w14:paraId="0836D6EC" w14:textId="12F3422F" w:rsidR="00D40862" w:rsidRPr="009D3401" w:rsidRDefault="009D3401" w:rsidP="009D3401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3.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D40862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sub</w:t>
                                  </w:r>
                                </w:p>
                                <w:p w14:paraId="322706FE" w14:textId="7336A8B6" w:rsidR="00D40862" w:rsidRPr="009D3401" w:rsidRDefault="009D3401" w:rsidP="009D3401">
                                  <w:pPr>
                                    <w:ind w:firstLine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4.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D40862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alphabetic</w:t>
                                  </w:r>
                                  <w:r w:rsidR="002A2F2B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2A2F2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8E6006" wp14:editId="2579E300">
                                        <wp:extent cx="126749" cy="126749"/>
                                        <wp:effectExtent l="0" t="0" r="6985" b="6985"/>
                                        <wp:docPr id="330" name="Picture 3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0729" cy="1307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88B87E4" w14:textId="22CB7AE7" w:rsidR="00810C2C" w:rsidRPr="009D3401" w:rsidRDefault="009D3401" w:rsidP="009D3401">
                                  <w:pPr>
                                    <w:ind w:firstLine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5.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810C2C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numeric</w:t>
                                  </w:r>
                                  <w:r w:rsidR="002A2F2B"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70C8F524" w14:textId="77777777" w:rsidR="00517E32" w:rsidRDefault="00517E32" w:rsidP="00FF5E06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5140BE7" w14:textId="09CDACBB" w:rsidR="00FF5E06" w:rsidRPr="00D10672" w:rsidRDefault="002A2F2B" w:rsidP="00FF5E06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list</w:t>
                                  </w:r>
                                </w:p>
                                <w:p w14:paraId="0D196514" w14:textId="0E7E1174" w:rsidR="00FF5E06" w:rsidRDefault="00FF5E06" w:rsidP="00FF5E06">
                                  <w:pPr>
                                    <w:ind w:left="993" w:hanging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1.    </w:t>
                                  </w:r>
                                  <w:r w:rsidR="002A2F2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List Items </w:t>
                                  </w:r>
                                </w:p>
                                <w:p w14:paraId="728BBE8B" w14:textId="77777777" w:rsidR="00BB4A21" w:rsidRDefault="00E80FB4" w:rsidP="00E80FB4">
                                  <w:pPr>
                                    <w:ind w:left="993" w:hanging="709"/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</w:pPr>
                                  <w:r w:rsidRPr="00E80FB4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Cs w:val="22"/>
                                    </w:rPr>
                                    <w:t xml:space="preserve">* </w:t>
                                  </w:r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Multiple items can </w:t>
                                  </w:r>
                                  <w:proofErr w:type="gramStart"/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are</w:t>
                                  </w:r>
                                  <w:proofErr w:type="gramEnd"/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 xml:space="preserve"> placed in array </w:t>
                                  </w:r>
                                </w:p>
                                <w:p w14:paraId="72BADF3F" w14:textId="1CF17968" w:rsidR="00BB4A21" w:rsidRPr="00042DD0" w:rsidRDefault="00BB4A21" w:rsidP="00042DD0">
                                  <w:pPr>
                                    <w:ind w:left="993" w:hanging="709"/>
                                    <w:jc w:val="right"/>
                                    <w:rPr>
                                      <w:rFonts w:ascii="Calibri" w:eastAsia="Franklin Gothic Book" w:hAnsi="Calibri" w:cs="Calibri"/>
                                      <w:sz w:val="18"/>
                                      <w:szCs w:val="18"/>
                                    </w:rPr>
                                  </w:pPr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sz w:val="18"/>
                                      <w:szCs w:val="18"/>
                                    </w:rPr>
                                    <w:t>list = {[“item1”</w:t>
                                  </w:r>
                                  <w:proofErr w:type="gramStart"/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sz w:val="18"/>
                                      <w:szCs w:val="18"/>
                                    </w:rPr>
                                    <w:t>,”item</w:t>
                                  </w:r>
                                  <w:proofErr w:type="gramEnd"/>
                                  <w:r w:rsidRPr="00BB4A21">
                                    <w:rPr>
                                      <w:rFonts w:ascii="Calibri" w:eastAsia="Franklin Gothic Book" w:hAnsi="Calibri" w:cs="Calibri"/>
                                      <w:sz w:val="18"/>
                                      <w:szCs w:val="18"/>
                                    </w:rPr>
                                    <w:t>2”]}</w:t>
                                  </w:r>
                                </w:p>
                                <w:p w14:paraId="2006E4DE" w14:textId="7BB1BDF4" w:rsidR="00B2222A" w:rsidRDefault="00BB4A21" w:rsidP="00BB4A2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indent</w:t>
                                  </w:r>
                                </w:p>
                                <w:p w14:paraId="0EB42F0E" w14:textId="549B5C2B" w:rsidR="00B2222A" w:rsidRPr="00B2222A" w:rsidRDefault="00B2222A" w:rsidP="00B2222A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B2222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true </w:t>
                                  </w:r>
                                </w:p>
                                <w:p w14:paraId="672BCB64" w14:textId="340046E6" w:rsidR="00B2222A" w:rsidRPr="00B2222A" w:rsidRDefault="00B2222A" w:rsidP="00B2222A">
                                  <w:pPr>
                                    <w:pStyle w:val="ListParagraph"/>
                                    <w:numPr>
                                      <w:ilvl w:val="0"/>
                                      <w:numId w:val="14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B2222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false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Pr="00B2222A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*default</w:t>
                                  </w:r>
                                </w:p>
                                <w:p w14:paraId="14C5A287" w14:textId="77777777" w:rsidR="00BB4A21" w:rsidRDefault="00BB4A21" w:rsidP="00BB4A2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8C7BF57" w14:textId="77777777" w:rsidR="007A7CE5" w:rsidRDefault="007A7CE5" w:rsidP="007A7CE5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20454C2" w14:textId="77777777" w:rsidR="007A7CE5" w:rsidRPr="00880B71" w:rsidRDefault="007A7CE5" w:rsidP="007A7CE5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5DEC87" id="_x0000_s1030" type="#_x0000_t202" style="position:absolute;margin-left:26.25pt;margin-top:13.45pt;width:198.2pt;height:266.25pt;z-index:25155328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" filled="f" stroked="f">
                      <v:textbox>
                        <w:txbxContent>
                          <w:p w14:paraId="452450F6" w14:textId="77777777" w:rsidR="007A7CE5" w:rsidRPr="00093530" w:rsidRDefault="007A7CE5" w:rsidP="007A7CE5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2C3C83CD" w14:textId="67ABF405" w:rsidR="008F4028" w:rsidRDefault="008F4028" w:rsidP="00FF5E06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type</w:t>
                            </w:r>
                          </w:p>
                          <w:p w14:paraId="07985E23" w14:textId="185172D8" w:rsidR="00517E32" w:rsidRPr="009D3401" w:rsidRDefault="009D3401" w:rsidP="009D3401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2A2F2B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</w:t>
                            </w:r>
                            <w:r w:rsidR="00D40862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arge</w:t>
                            </w:r>
                            <w:r w:rsidR="00824D31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*</w:t>
                            </w:r>
                            <w:r w:rsidR="00824D31" w:rsidRPr="009D3401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default </w:t>
                            </w:r>
                          </w:p>
                          <w:p w14:paraId="6A26AB03" w14:textId="193EC67D" w:rsidR="00D40862" w:rsidRPr="009D3401" w:rsidRDefault="009D3401" w:rsidP="009D3401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2.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D40862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small</w:t>
                            </w:r>
                          </w:p>
                          <w:p w14:paraId="0836D6EC" w14:textId="12F3422F" w:rsidR="00D40862" w:rsidRPr="009D3401" w:rsidRDefault="009D3401" w:rsidP="009D3401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3.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D40862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sub</w:t>
                            </w:r>
                          </w:p>
                          <w:p w14:paraId="322706FE" w14:textId="7336A8B6" w:rsidR="00D40862" w:rsidRPr="009D3401" w:rsidRDefault="009D3401" w:rsidP="009D3401">
                            <w:pPr>
                              <w:ind w:firstLine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4.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D40862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alphabetic</w:t>
                            </w:r>
                            <w:r w:rsidR="002A2F2B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2A2F2B">
                              <w:rPr>
                                <w:noProof/>
                              </w:rPr>
                              <w:drawing>
                                <wp:inline distT="0" distB="0" distL="0" distR="0" wp14:anchorId="358E6006" wp14:editId="2579E300">
                                  <wp:extent cx="126749" cy="126749"/>
                                  <wp:effectExtent l="0" t="0" r="6985" b="6985"/>
                                  <wp:docPr id="330" name="Picture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729" cy="1307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8B87E4" w14:textId="22CB7AE7" w:rsidR="00810C2C" w:rsidRPr="009D3401" w:rsidRDefault="009D3401" w:rsidP="009D3401">
                            <w:pPr>
                              <w:ind w:firstLine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5.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810C2C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numeric</w:t>
                            </w:r>
                            <w:r w:rsidR="002A2F2B"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70C8F524" w14:textId="77777777" w:rsidR="00517E32" w:rsidRDefault="00517E32" w:rsidP="00FF5E06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5140BE7" w14:textId="09CDACBB" w:rsidR="00FF5E06" w:rsidRPr="00D10672" w:rsidRDefault="002A2F2B" w:rsidP="00FF5E06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list</w:t>
                            </w:r>
                          </w:p>
                          <w:p w14:paraId="0D196514" w14:textId="0E7E1174" w:rsidR="00FF5E06" w:rsidRDefault="00FF5E06" w:rsidP="00FF5E06">
                            <w:pPr>
                              <w:ind w:left="993" w:hanging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1.    </w:t>
                            </w:r>
                            <w:r w:rsidR="002A2F2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List Items </w:t>
                            </w:r>
                          </w:p>
                          <w:p w14:paraId="728BBE8B" w14:textId="77777777" w:rsidR="00BB4A21" w:rsidRDefault="00E80FB4" w:rsidP="00E80FB4">
                            <w:pPr>
                              <w:ind w:left="993" w:hanging="709"/>
                              <w:jc w:val="right"/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</w:pPr>
                            <w:r w:rsidRPr="00E80FB4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Cs w:val="22"/>
                              </w:rPr>
                              <w:t xml:space="preserve">* </w:t>
                            </w:r>
                            <w:r w:rsidRPr="00BB4A21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Multiple items can </w:t>
                            </w:r>
                            <w:proofErr w:type="gramStart"/>
                            <w:r w:rsidRPr="00BB4A21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0"/>
                                <w:szCs w:val="20"/>
                              </w:rPr>
                              <w:t>are</w:t>
                            </w:r>
                            <w:proofErr w:type="gramEnd"/>
                            <w:r w:rsidRPr="00BB4A21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placed in array </w:t>
                            </w:r>
                          </w:p>
                          <w:p w14:paraId="72BADF3F" w14:textId="1CF17968" w:rsidR="00BB4A21" w:rsidRPr="00042DD0" w:rsidRDefault="00BB4A21" w:rsidP="00042DD0">
                            <w:pPr>
                              <w:ind w:left="993" w:hanging="709"/>
                              <w:jc w:val="right"/>
                              <w:rPr>
                                <w:rFonts w:ascii="Calibri" w:eastAsia="Franklin Gothic Book" w:hAnsi="Calibri" w:cs="Calibri"/>
                                <w:sz w:val="18"/>
                                <w:szCs w:val="18"/>
                              </w:rPr>
                            </w:pPr>
                            <w:r w:rsidRPr="00BB4A21">
                              <w:rPr>
                                <w:rFonts w:ascii="Calibri" w:eastAsia="Franklin Gothic Book" w:hAnsi="Calibri" w:cs="Calibri"/>
                                <w:sz w:val="18"/>
                                <w:szCs w:val="18"/>
                              </w:rPr>
                              <w:t>list = {[“item1”</w:t>
                            </w:r>
                            <w:proofErr w:type="gramStart"/>
                            <w:r w:rsidRPr="00BB4A21">
                              <w:rPr>
                                <w:rFonts w:ascii="Calibri" w:eastAsia="Franklin Gothic Book" w:hAnsi="Calibri" w:cs="Calibri"/>
                                <w:sz w:val="18"/>
                                <w:szCs w:val="18"/>
                              </w:rPr>
                              <w:t>,”item</w:t>
                            </w:r>
                            <w:proofErr w:type="gramEnd"/>
                            <w:r w:rsidRPr="00BB4A21">
                              <w:rPr>
                                <w:rFonts w:ascii="Calibri" w:eastAsia="Franklin Gothic Book" w:hAnsi="Calibri" w:cs="Calibri"/>
                                <w:sz w:val="18"/>
                                <w:szCs w:val="18"/>
                              </w:rPr>
                              <w:t>2”]}</w:t>
                            </w:r>
                          </w:p>
                          <w:p w14:paraId="2006E4DE" w14:textId="7BB1BDF4" w:rsidR="00B2222A" w:rsidRDefault="00BB4A21" w:rsidP="00BB4A2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indent</w:t>
                            </w:r>
                          </w:p>
                          <w:p w14:paraId="0EB42F0E" w14:textId="549B5C2B" w:rsidR="00B2222A" w:rsidRPr="00B2222A" w:rsidRDefault="00B2222A" w:rsidP="00B2222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B2222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true </w:t>
                            </w:r>
                          </w:p>
                          <w:p w14:paraId="672BCB64" w14:textId="340046E6" w:rsidR="00B2222A" w:rsidRPr="00B2222A" w:rsidRDefault="00B2222A" w:rsidP="00B2222A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B2222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false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Pr="00B2222A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*default</w:t>
                            </w:r>
                          </w:p>
                          <w:p w14:paraId="14C5A287" w14:textId="77777777" w:rsidR="00BB4A21" w:rsidRDefault="00BB4A21" w:rsidP="00BB4A2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8C7BF57" w14:textId="77777777" w:rsidR="007A7CE5" w:rsidRDefault="007A7CE5" w:rsidP="007A7CE5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20454C2" w14:textId="77777777" w:rsidR="007A7CE5" w:rsidRPr="00880B71" w:rsidRDefault="007A7CE5" w:rsidP="007A7CE5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CA706D" w:rsidRPr="00A741F7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708928" behindDoc="0" locked="0" layoutInCell="1" allowOverlap="1" wp14:anchorId="3F45F778" wp14:editId="632F8D5A">
                      <wp:simplePos x="0" y="0"/>
                      <wp:positionH relativeFrom="page">
                        <wp:posOffset>323850</wp:posOffset>
                      </wp:positionH>
                      <wp:positionV relativeFrom="paragraph">
                        <wp:posOffset>3637915</wp:posOffset>
                      </wp:positionV>
                      <wp:extent cx="3429000" cy="1828800"/>
                      <wp:effectExtent l="0" t="0" r="0" b="0"/>
                      <wp:wrapNone/>
                      <wp:docPr id="3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CBE265" w14:textId="100F4CA4" w:rsidR="009D3401" w:rsidRPr="00093530" w:rsidRDefault="009D3401" w:rsidP="009D3401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Common HTML Elements</w:t>
                                  </w:r>
                                </w:p>
                                <w:p w14:paraId="1EB9224C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Common HTML Elements</w:t>
                                  </w:r>
                                </w:p>
                                <w:p w14:paraId="3F657CC6" w14:textId="77777777" w:rsidR="009D3401" w:rsidRPr="00137C82" w:rsidRDefault="009D3401" w:rsidP="009D3401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p </w:t>
                                  </w:r>
                                </w:p>
                                <w:p w14:paraId="3370967E" w14:textId="42DD3401" w:rsidR="009D3401" w:rsidRDefault="009D3401" w:rsidP="009D3401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span</w:t>
                                  </w:r>
                                </w:p>
                                <w:p w14:paraId="3B20E9D3" w14:textId="644F8133" w:rsidR="00F41B4B" w:rsidRPr="00137C82" w:rsidRDefault="00F41B4B" w:rsidP="009D3401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b</w:t>
                                  </w:r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 </w:t>
                                  </w:r>
                                  <w:r w:rsidR="004B118D" w:rsidRPr="004B118D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</w:t>
                                  </w:r>
                                  <w:proofErr w:type="gramEnd"/>
                                  <w:r w:rsidR="004B118D" w:rsidRPr="004B118D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Bold</w:t>
                                  </w:r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&amp;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</w:t>
                                  </w:r>
                                  <w:proofErr w:type="spellEnd"/>
                                  <w:r w:rsidR="004B118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 </w:t>
                                  </w:r>
                                  <w:r w:rsidR="004B118D" w:rsidRPr="004B118D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*Italic</w:t>
                                  </w:r>
                                </w:p>
                                <w:p w14:paraId="014A1C18" w14:textId="77777777" w:rsidR="009D3401" w:rsidRPr="00137C82" w:rsidRDefault="009D3401" w:rsidP="009D3401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h1 </w:t>
                                  </w:r>
                                  <w:r w:rsidRPr="0028230B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h6</w:t>
                                  </w:r>
                                </w:p>
                                <w:p w14:paraId="7A68B938" w14:textId="5DD3A753" w:rsidR="009D3401" w:rsidRPr="00CA706D" w:rsidRDefault="009D3401" w:rsidP="00CA706D">
                                  <w:pPr>
                                    <w:pStyle w:val="ListParagraph"/>
                                    <w:numPr>
                                      <w:ilvl w:val="0"/>
                                      <w:numId w:val="13"/>
                                    </w:num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ul</w:t>
                                  </w:r>
                                  <w:proofErr w:type="spellEnd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/</w:t>
                                  </w:r>
                                  <w:proofErr w:type="spellStart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ol</w:t>
                                  </w:r>
                                  <w:proofErr w:type="spellEnd"/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</w:t>
                                  </w:r>
                                  <w:r w:rsidRPr="00B331AD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When List Component is not sufficient</w:t>
                                  </w:r>
                                </w:p>
                                <w:p w14:paraId="1E969F48" w14:textId="77777777" w:rsidR="009D3401" w:rsidRDefault="009D3401" w:rsidP="009D3401">
                                  <w:pPr>
                                    <w:pStyle w:val="ListParagraph"/>
                                    <w:ind w:left="71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36947AE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8EF8C5E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8E8C7CB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54581D4" w14:textId="77777777" w:rsidR="009D3401" w:rsidRDefault="009D3401" w:rsidP="009D3401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569255A4" w14:textId="77777777" w:rsidR="009D3401" w:rsidRDefault="009D3401" w:rsidP="009D3401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6EC5430" w14:textId="77777777" w:rsidR="009D3401" w:rsidRPr="00880B71" w:rsidRDefault="009D3401" w:rsidP="009D3401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45F778" id="_x0000_s1031" type="#_x0000_t202" style="position:absolute;margin-left:25.5pt;margin-top:286.45pt;width:270pt;height:2in;z-index:2517089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" filled="f" stroked="f">
                      <v:textbox>
                        <w:txbxContent>
                          <w:p w14:paraId="6ECBE265" w14:textId="100F4CA4" w:rsidR="009D3401" w:rsidRPr="00093530" w:rsidRDefault="009D3401" w:rsidP="009D3401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Common HTML Elements</w:t>
                            </w:r>
                          </w:p>
                          <w:p w14:paraId="1EB9224C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Common HTML Elements</w:t>
                            </w:r>
                          </w:p>
                          <w:p w14:paraId="3F657CC6" w14:textId="77777777" w:rsidR="009D3401" w:rsidRPr="00137C82" w:rsidRDefault="009D3401" w:rsidP="009D340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p </w:t>
                            </w:r>
                          </w:p>
                          <w:p w14:paraId="3370967E" w14:textId="42DD3401" w:rsidR="009D3401" w:rsidRDefault="009D3401" w:rsidP="009D340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span</w:t>
                            </w:r>
                          </w:p>
                          <w:p w14:paraId="3B20E9D3" w14:textId="644F8133" w:rsidR="00F41B4B" w:rsidRPr="00137C82" w:rsidRDefault="00F41B4B" w:rsidP="009D340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proofErr w:type="gramStart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b</w:t>
                            </w:r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 </w:t>
                            </w:r>
                            <w:r w:rsidR="004B118D" w:rsidRPr="004B118D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</w:t>
                            </w:r>
                            <w:proofErr w:type="gramEnd"/>
                            <w:r w:rsidR="004B118D" w:rsidRPr="004B118D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Bold</w:t>
                            </w:r>
                            <w:r w:rsidR="004B118D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 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&amp;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</w:t>
                            </w:r>
                            <w:proofErr w:type="spellEnd"/>
                            <w:r w:rsidR="004B118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 </w:t>
                            </w:r>
                            <w:r w:rsidR="004B118D" w:rsidRPr="004B118D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*Italic</w:t>
                            </w:r>
                          </w:p>
                          <w:p w14:paraId="014A1C18" w14:textId="77777777" w:rsidR="009D3401" w:rsidRPr="00137C82" w:rsidRDefault="009D3401" w:rsidP="009D3401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h1 </w:t>
                            </w:r>
                            <w:r w:rsidRPr="0028230B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sym w:font="Wingdings" w:char="F0E0"/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h6</w:t>
                            </w:r>
                          </w:p>
                          <w:p w14:paraId="7A68B938" w14:textId="5DD3A753" w:rsidR="009D3401" w:rsidRPr="00CA706D" w:rsidRDefault="009D3401" w:rsidP="00CA706D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ol</w:t>
                            </w:r>
                            <w:proofErr w:type="spellEnd"/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</w:t>
                            </w:r>
                            <w:r w:rsidRPr="00B331AD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When List Component is not sufficient</w:t>
                            </w:r>
                          </w:p>
                          <w:p w14:paraId="1E969F48" w14:textId="77777777" w:rsidR="009D3401" w:rsidRDefault="009D3401" w:rsidP="009D3401">
                            <w:pPr>
                              <w:pStyle w:val="ListParagraph"/>
                              <w:ind w:left="71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36947AE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8EF8C5E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8E8C7CB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54581D4" w14:textId="77777777" w:rsidR="009D3401" w:rsidRDefault="009D3401" w:rsidP="009D3401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569255A4" w14:textId="77777777" w:rsidR="009D3401" w:rsidRDefault="009D3401" w:rsidP="009D3401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6EC5430" w14:textId="77777777" w:rsidR="009D3401" w:rsidRPr="00880B71" w:rsidRDefault="009D3401" w:rsidP="009D3401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516" w:type="dxa"/>
          </w:tcPr>
          <w:p w14:paraId="0D585E14" w14:textId="007B0724" w:rsidR="007A7CE5" w:rsidRPr="007A7CE5" w:rsidRDefault="007E3663" w:rsidP="007A7CE5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List</w:t>
            </w:r>
            <w:r w:rsidR="001942AC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s</w:t>
            </w:r>
          </w:p>
          <w:p w14:paraId="121DDA9E" w14:textId="6C50DC33" w:rsidR="007A7CE5" w:rsidRPr="007A7CE5" w:rsidRDefault="007A7CE5" w:rsidP="007A7CE5"/>
          <w:p w14:paraId="1E589F77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8EA5752" w14:textId="625730F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6124BC61" w14:textId="24392ACB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595BBC0A" w14:textId="2E07DA84" w:rsidR="007A7CE5" w:rsidRPr="007A7CE5" w:rsidRDefault="008818D3" w:rsidP="007A7CE5">
            <w:pPr>
              <w:rPr>
                <w:rFonts w:ascii="Times New Roman" w:hAnsi="Times New Roman"/>
                <w:sz w:val="24"/>
              </w:rPr>
            </w:pPr>
            <w:r w:rsidRPr="00B57520">
              <w:rPr>
                <w:noProof/>
                <w:sz w:val="12"/>
                <w:szCs w:val="14"/>
              </w:rPr>
              <w:drawing>
                <wp:anchor distT="0" distB="0" distL="114300" distR="114300" simplePos="0" relativeHeight="251599360" behindDoc="0" locked="0" layoutInCell="1" allowOverlap="1" wp14:anchorId="28C53690" wp14:editId="60283109">
                  <wp:simplePos x="0" y="0"/>
                  <wp:positionH relativeFrom="column">
                    <wp:posOffset>1416050</wp:posOffset>
                  </wp:positionH>
                  <wp:positionV relativeFrom="paragraph">
                    <wp:posOffset>125369</wp:posOffset>
                  </wp:positionV>
                  <wp:extent cx="126591" cy="153670"/>
                  <wp:effectExtent l="0" t="0" r="6985" b="0"/>
                  <wp:wrapNone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43" t="19010" r="15983"/>
                          <a:stretch/>
                        </pic:blipFill>
                        <pic:spPr bwMode="auto">
                          <a:xfrm>
                            <a:off x="0" y="0"/>
                            <a:ext cx="126591" cy="153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49AD91" w14:textId="7F371B28" w:rsidR="007A7CE5" w:rsidRPr="007A7CE5" w:rsidRDefault="008818D3" w:rsidP="007A7CE5">
            <w:pPr>
              <w:rPr>
                <w:rFonts w:ascii="Times New Roman" w:hAnsi="Times New Roman"/>
                <w:sz w:val="24"/>
              </w:rPr>
            </w:pPr>
            <w:r w:rsidRPr="008818D3">
              <w:rPr>
                <w:noProof/>
                <w:sz w:val="12"/>
                <w:szCs w:val="14"/>
              </w:rPr>
              <w:drawing>
                <wp:anchor distT="0" distB="0" distL="114300" distR="114300" simplePos="0" relativeHeight="251607552" behindDoc="0" locked="0" layoutInCell="1" allowOverlap="1" wp14:anchorId="4B62BDC2" wp14:editId="78557E48">
                  <wp:simplePos x="0" y="0"/>
                  <wp:positionH relativeFrom="column">
                    <wp:posOffset>836244</wp:posOffset>
                  </wp:positionH>
                  <wp:positionV relativeFrom="paragraph">
                    <wp:posOffset>149558</wp:posOffset>
                  </wp:positionV>
                  <wp:extent cx="139763" cy="154286"/>
                  <wp:effectExtent l="0" t="0" r="0" b="0"/>
                  <wp:wrapNone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46" t="17281" r="15345" b="9091"/>
                          <a:stretch/>
                        </pic:blipFill>
                        <pic:spPr bwMode="auto">
                          <a:xfrm>
                            <a:off x="0" y="0"/>
                            <a:ext cx="139763" cy="15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9456AA" w14:textId="758685C3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2DCD7A12" w14:textId="23F65FE2" w:rsidR="007A7CE5" w:rsidRPr="007A7CE5" w:rsidRDefault="00810C2C" w:rsidP="007A7CE5">
            <w:pPr>
              <w:rPr>
                <w:rFonts w:ascii="Times New Roman" w:hAnsi="Times New Roman"/>
                <w:sz w:val="24"/>
              </w:rPr>
            </w:pPr>
            <w:r w:rsidRPr="00810C2C">
              <w:rPr>
                <w:noProof/>
                <w:sz w:val="12"/>
                <w:szCs w:val="14"/>
              </w:rPr>
              <w:drawing>
                <wp:anchor distT="0" distB="0" distL="114300" distR="114300" simplePos="0" relativeHeight="251611648" behindDoc="0" locked="0" layoutInCell="1" allowOverlap="1" wp14:anchorId="576506B1" wp14:editId="2A13E42B">
                  <wp:simplePos x="0" y="0"/>
                  <wp:positionH relativeFrom="column">
                    <wp:posOffset>782025</wp:posOffset>
                  </wp:positionH>
                  <wp:positionV relativeFrom="paragraph">
                    <wp:posOffset>12198</wp:posOffset>
                  </wp:positionV>
                  <wp:extent cx="131275" cy="112540"/>
                  <wp:effectExtent l="0" t="0" r="2540" b="1905"/>
                  <wp:wrapNone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55" t="14816" r="16522" b="23795"/>
                          <a:stretch/>
                        </pic:blipFill>
                        <pic:spPr bwMode="auto">
                          <a:xfrm>
                            <a:off x="0" y="0"/>
                            <a:ext cx="131275" cy="112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D0D4DD" w14:textId="057B1629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6C82F155" w14:textId="586F2FCA" w:rsidR="007A7CE5" w:rsidRPr="007A7CE5" w:rsidRDefault="002A2F2B" w:rsidP="007A7CE5">
            <w:pPr>
              <w:rPr>
                <w:rFonts w:ascii="Times New Roman" w:hAnsi="Times New Roman"/>
                <w:sz w:val="24"/>
              </w:rPr>
            </w:pPr>
            <w:r w:rsidRPr="002A2F2B">
              <w:rPr>
                <w:noProof/>
                <w:sz w:val="12"/>
                <w:szCs w:val="14"/>
              </w:rPr>
              <w:drawing>
                <wp:anchor distT="0" distB="0" distL="114300" distR="114300" simplePos="0" relativeHeight="251614720" behindDoc="0" locked="0" layoutInCell="1" allowOverlap="1" wp14:anchorId="41B95722" wp14:editId="29B076BF">
                  <wp:simplePos x="0" y="0"/>
                  <wp:positionH relativeFrom="column">
                    <wp:posOffset>1049592</wp:posOffset>
                  </wp:positionH>
                  <wp:positionV relativeFrom="paragraph">
                    <wp:posOffset>15070</wp:posOffset>
                  </wp:positionV>
                  <wp:extent cx="132024" cy="151583"/>
                  <wp:effectExtent l="0" t="0" r="1905" b="1270"/>
                  <wp:wrapNone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4" cy="15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713BEB" w14:textId="6DE2F171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711491E4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3D2DCAD8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20CB936B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3CE32645" w14:textId="4B42589E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713FF9F5" w14:textId="78FFC9B0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3E65247D" w14:textId="43F8D370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935AC3F" w14:textId="3F2F09F0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271D790E" w14:textId="704171A6" w:rsidR="00E51603" w:rsidRDefault="00E51603" w:rsidP="00E51603"/>
          <w:p w14:paraId="458CA70C" w14:textId="03080185" w:rsidR="00A741F7" w:rsidRDefault="00A741F7" w:rsidP="00A741F7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3EB5FFF7" w14:textId="30CADFF7" w:rsidR="009D3401" w:rsidRPr="00A741F7" w:rsidRDefault="009D3401" w:rsidP="00A741F7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3FF14CDA" w14:textId="1B87EF5F" w:rsidR="00A741F7" w:rsidRPr="00A741F7" w:rsidRDefault="00A741F7" w:rsidP="00A741F7"/>
          <w:p w14:paraId="271E2AB4" w14:textId="2167CD31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4B58F742" w14:textId="34D7C7B5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2F127DD6" w14:textId="77777777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737252EE" w14:textId="68D16454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03E46CA6" w14:textId="43888E8C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6D28DD44" w14:textId="77777777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53BD660C" w14:textId="5767C8A0" w:rsidR="00A741F7" w:rsidRP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p w14:paraId="35FBF224" w14:textId="4A32264C" w:rsidR="00A741F7" w:rsidRDefault="00A741F7" w:rsidP="00A741F7">
            <w:pPr>
              <w:rPr>
                <w:rFonts w:ascii="Times New Roman" w:hAnsi="Times New Roman"/>
                <w:sz w:val="24"/>
              </w:rPr>
            </w:pPr>
          </w:p>
          <w:tbl>
            <w:tblPr>
              <w:tblpPr w:leftFromText="180" w:rightFromText="180" w:vertAnchor="text" w:horzAnchor="margin" w:tblpY="76"/>
              <w:tblOverlap w:val="never"/>
              <w:tblW w:w="10800" w:type="dxa"/>
              <w:tblLayout w:type="fixed"/>
              <w:tblLook w:val="0600" w:firstRow="0" w:lastRow="0" w:firstColumn="0" w:lastColumn="0" w:noHBand="1" w:noVBand="1"/>
            </w:tblPr>
            <w:tblGrid>
              <w:gridCol w:w="5224"/>
              <w:gridCol w:w="418"/>
              <w:gridCol w:w="418"/>
              <w:gridCol w:w="4740"/>
            </w:tblGrid>
            <w:tr w:rsidR="00EF3446" w14:paraId="674B9D1C" w14:textId="77777777" w:rsidTr="00EF3446">
              <w:trPr>
                <w:trHeight w:val="432"/>
              </w:trPr>
              <w:tc>
                <w:tcPr>
                  <w:tcW w:w="5224" w:type="dxa"/>
                  <w:tcBorders>
                    <w:top w:val="single" w:sz="36" w:space="0" w:color="94B6D2" w:themeColor="accent1"/>
                  </w:tcBorders>
                </w:tcPr>
                <w:p w14:paraId="22351CDF" w14:textId="14344D75" w:rsidR="00EF3446" w:rsidRPr="00C55FD7" w:rsidRDefault="00EF3446" w:rsidP="00C55FD7">
                  <w:pPr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</w:pPr>
                  <w:r w:rsidRPr="00C55FD7"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  <w:t>Nested JSX elements</w:t>
                  </w:r>
                </w:p>
                <w:p w14:paraId="4B42D198" w14:textId="1B4C9781" w:rsidR="00EF3446" w:rsidRDefault="00EF3446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  <w:proofErr w:type="gramStart"/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>In order for</w:t>
                  </w:r>
                  <w:proofErr w:type="gramEnd"/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 xml:space="preserve"> the code to compile, a JSX expression must have exactly one outermost element.</w:t>
                  </w:r>
                </w:p>
                <w:p w14:paraId="645CE463" w14:textId="77777777" w:rsidR="00042DD0" w:rsidRPr="00042DD0" w:rsidRDefault="00042DD0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</w:p>
                <w:p w14:paraId="5D6FA117" w14:textId="77777777" w:rsidR="00EF3446" w:rsidRPr="00C55FD7" w:rsidRDefault="00EF3446" w:rsidP="00C55FD7">
                  <w:pPr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</w:pPr>
                  <w:r w:rsidRPr="00C55FD7"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  <w:t>React Element Attributes</w:t>
                  </w:r>
                </w:p>
                <w:p w14:paraId="606B4D65" w14:textId="5AB29077" w:rsidR="00EF3446" w:rsidRDefault="00EF3446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>React DOM uses camelCase property naming convention instead of HTML attribute names.</w:t>
                  </w:r>
                </w:p>
                <w:p w14:paraId="0F5D11A8" w14:textId="77777777" w:rsidR="00042DD0" w:rsidRPr="00042DD0" w:rsidRDefault="00042DD0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</w:p>
                <w:p w14:paraId="0F8501AC" w14:textId="77777777" w:rsidR="00EF3446" w:rsidRPr="00C55FD7" w:rsidRDefault="00EF3446" w:rsidP="00C55FD7">
                  <w:pPr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</w:pPr>
                  <w:r w:rsidRPr="00C55FD7">
                    <w:rPr>
                      <w:rFonts w:ascii="Calibri" w:eastAsia="Franklin Gothic Book" w:hAnsi="Calibri" w:cs="Calibri"/>
                      <w:b/>
                      <w:bCs/>
                      <w:sz w:val="24"/>
                    </w:rPr>
                    <w:t>React Element Styles</w:t>
                  </w:r>
                </w:p>
                <w:p w14:paraId="7C9DDF20" w14:textId="77777777" w:rsidR="00EF3446" w:rsidRPr="00042DD0" w:rsidRDefault="00EF3446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>To apply inline styles, we use two sets of curly braces.</w:t>
                  </w:r>
                </w:p>
                <w:p w14:paraId="4294D8F0" w14:textId="5C313401" w:rsidR="00042DD0" w:rsidRPr="00042DD0" w:rsidRDefault="00042DD0" w:rsidP="00042DD0">
                  <w:pP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</w:pPr>
                  <w:proofErr w:type="gramStart"/>
                  <w:r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>Inline-styles</w:t>
                  </w:r>
                  <w:proofErr w:type="gramEnd"/>
                  <w:r w:rsidR="00EF3446"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 xml:space="preserve"> are not written as plain strings, but as properties</w:t>
                  </w:r>
                </w:p>
                <w:p w14:paraId="4F85BEF1" w14:textId="054A7827" w:rsidR="00EF3446" w:rsidRPr="004763AF" w:rsidRDefault="00EF3446" w:rsidP="00042DD0">
                  <w:pPr>
                    <w:rPr>
                      <w:rFonts w:asciiTheme="minorHAnsi" w:hAnsiTheme="minorHAnsi"/>
                      <w:bCs/>
                      <w:sz w:val="20"/>
                      <w:szCs w:val="20"/>
                    </w:rPr>
                  </w:pPr>
                  <w:r w:rsidRPr="00042DD0">
                    <w:rPr>
                      <w:rFonts w:ascii="Calibri" w:eastAsia="Franklin Gothic Book" w:hAnsi="Calibri" w:cs="Calibri"/>
                      <w:sz w:val="20"/>
                      <w:szCs w:val="20"/>
                    </w:rPr>
                    <w:t xml:space="preserve"> on objects:</w:t>
                  </w:r>
                </w:p>
              </w:tc>
              <w:tc>
                <w:tcPr>
                  <w:tcW w:w="418" w:type="dxa"/>
                  <w:tcBorders>
                    <w:top w:val="single" w:sz="36" w:space="0" w:color="94B6D2" w:themeColor="accent1"/>
                  </w:tcBorders>
                </w:tcPr>
                <w:p w14:paraId="58FB082E" w14:textId="77777777" w:rsidR="00EF3446" w:rsidRDefault="00EF3446" w:rsidP="00EF3446"/>
                <w:p w14:paraId="3175A461" w14:textId="77777777" w:rsidR="00EF3446" w:rsidRDefault="00EF3446" w:rsidP="00EF3446"/>
                <w:p w14:paraId="092FE4A6" w14:textId="77777777" w:rsidR="00EF3446" w:rsidRDefault="00EF3446" w:rsidP="00EF3446"/>
              </w:tc>
              <w:tc>
                <w:tcPr>
                  <w:tcW w:w="418" w:type="dxa"/>
                  <w:tcBorders>
                    <w:top w:val="single" w:sz="36" w:space="0" w:color="94B6D2" w:themeColor="accent1"/>
                  </w:tcBorders>
                </w:tcPr>
                <w:p w14:paraId="0D636BC1" w14:textId="77777777" w:rsidR="00EF3446" w:rsidRDefault="00EF3446" w:rsidP="00EF3446"/>
              </w:tc>
              <w:tc>
                <w:tcPr>
                  <w:tcW w:w="4740" w:type="dxa"/>
                  <w:tcBorders>
                    <w:top w:val="single" w:sz="36" w:space="0" w:color="94B6D2" w:themeColor="accent1"/>
                  </w:tcBorders>
                </w:tcPr>
                <w:p w14:paraId="3A298E79" w14:textId="121C9EB0" w:rsidR="00EF3446" w:rsidRDefault="00EF3446" w:rsidP="00EF3446"/>
              </w:tc>
            </w:tr>
          </w:tbl>
          <w:p w14:paraId="151295AD" w14:textId="78CB2984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493" w:type="dxa"/>
          </w:tcPr>
          <w:p w14:paraId="0504D495" w14:textId="30CD66A7" w:rsidR="007A7CE5" w:rsidRPr="007A7CE5" w:rsidRDefault="00B2222A" w:rsidP="007A7CE5">
            <w:r w:rsidRPr="00B2222A">
              <w:rPr>
                <w:noProof/>
              </w:rPr>
              <w:drawing>
                <wp:anchor distT="0" distB="0" distL="114300" distR="114300" simplePos="0" relativeHeight="251622912" behindDoc="0" locked="0" layoutInCell="1" allowOverlap="1" wp14:anchorId="79A9FFF4" wp14:editId="0C529F16">
                  <wp:simplePos x="0" y="0"/>
                  <wp:positionH relativeFrom="column">
                    <wp:posOffset>202788</wp:posOffset>
                  </wp:positionH>
                  <wp:positionV relativeFrom="paragraph">
                    <wp:posOffset>2536825</wp:posOffset>
                  </wp:positionV>
                  <wp:extent cx="2837815" cy="856615"/>
                  <wp:effectExtent l="0" t="0" r="635" b="635"/>
                  <wp:wrapNone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85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5" w:type="dxa"/>
          </w:tcPr>
          <w:p w14:paraId="255C1D97" w14:textId="5C89FA15" w:rsidR="007A7CE5" w:rsidRPr="007A7CE5" w:rsidRDefault="00CA706D" w:rsidP="007A7CE5">
            <w:pPr>
              <w:spacing w:before="20"/>
            </w:pPr>
            <w:r w:rsidRPr="00A741F7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633152" behindDoc="0" locked="0" layoutInCell="1" allowOverlap="1" wp14:anchorId="1D8524F3" wp14:editId="036793C9">
                      <wp:simplePos x="0" y="0"/>
                      <wp:positionH relativeFrom="page">
                        <wp:posOffset>57150</wp:posOffset>
                      </wp:positionH>
                      <wp:positionV relativeFrom="paragraph">
                        <wp:posOffset>3635375</wp:posOffset>
                      </wp:positionV>
                      <wp:extent cx="3429000" cy="1724025"/>
                      <wp:effectExtent l="0" t="0" r="0" b="0"/>
                      <wp:wrapNone/>
                      <wp:docPr id="3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29000" cy="17240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98E503" w14:textId="10671340" w:rsidR="00A741F7" w:rsidRPr="00093530" w:rsidRDefault="009D3401" w:rsidP="00A741F7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Common Classes</w:t>
                                  </w:r>
                                </w:p>
                                <w:p w14:paraId="47966E1E" w14:textId="417ED4AE" w:rsidR="00A741F7" w:rsidRDefault="0028230B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Common </w:t>
                                  </w:r>
                                  <w:r w:rsidR="00B331AD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HTML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Elements</w:t>
                                  </w:r>
                                </w:p>
                                <w:p w14:paraId="487B127B" w14:textId="215AE446" w:rsidR="009D3401" w:rsidRDefault="009D3401" w:rsidP="006B0ACC">
                                  <w:pPr>
                                    <w:ind w:firstLine="142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 w:rsidR="006B0A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F4306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“h1”</w:t>
                                  </w:r>
                                  <w:r w:rsidR="00F43068" w:rsidRPr="00F4306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sym w:font="Wingdings" w:char="F0E0"/>
                                  </w:r>
                                  <w:r w:rsidR="00F4306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“h5” </w:t>
                                  </w:r>
                                  <w:r w:rsidR="00F43068" w:rsidRPr="00D628D8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 xml:space="preserve">(Heading </w:t>
                                  </w:r>
                                  <w:r w:rsidR="00D628D8" w:rsidRPr="00D628D8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hierarchy, AODA)</w:t>
                                  </w:r>
                                </w:p>
                                <w:p w14:paraId="5C7EDBCF" w14:textId="6974CA75" w:rsidR="00A741F7" w:rsidRPr="009D3401" w:rsidRDefault="009D3401" w:rsidP="009D3401">
                                  <w:pPr>
                                    <w:ind w:firstLine="142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2.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proofErr w:type="gramStart"/>
                                  <w:r w:rsidR="00BD505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italic </w:t>
                                  </w:r>
                                  <w:r w:rsidR="003D652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&amp;</w:t>
                                  </w:r>
                                  <w:proofErr w:type="gramEnd"/>
                                  <w:r w:rsidR="003D652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5B0E14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bold</w:t>
                                  </w:r>
                                  <w:r w:rsidR="003D6528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439ACF3C" w14:textId="54EC1D48" w:rsidR="00042DD0" w:rsidRPr="006B0ACC" w:rsidRDefault="006B0ACC" w:rsidP="005B0E14">
                                  <w:pPr>
                                    <w:ind w:firstLine="142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3</w:t>
                                  </w:r>
                                  <w:r w:rsidRPr="006B0A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.</w:t>
                                  </w:r>
                                  <w:r w:rsidRPr="006B0A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="005B0E14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clearfix</w:t>
                                  </w:r>
                                  <w:proofErr w:type="spellEnd"/>
                                  <w:r w:rsidRPr="006B0A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5B0E14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(</w:t>
                                  </w:r>
                                  <w:proofErr w:type="gramEnd"/>
                                  <w:r w:rsidR="005B0E14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Clear’s floated items)</w:t>
                                  </w:r>
                                </w:p>
                                <w:p w14:paraId="05767EB5" w14:textId="77777777" w:rsidR="00042DD0" w:rsidRDefault="00042DD0" w:rsidP="00042DD0">
                                  <w:pPr>
                                    <w:pStyle w:val="ListParagraph"/>
                                    <w:ind w:left="71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8FAF44E" w14:textId="77777777" w:rsidR="00A741F7" w:rsidRDefault="00A741F7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A2EB8AA" w14:textId="77777777" w:rsidR="00A741F7" w:rsidRDefault="00A741F7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D6F0AEE" w14:textId="77777777" w:rsidR="00A741F7" w:rsidRDefault="00A741F7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80316A3" w14:textId="77777777" w:rsidR="00A741F7" w:rsidRDefault="00A741F7" w:rsidP="00A741F7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98864AD" w14:textId="77777777" w:rsidR="00A741F7" w:rsidRDefault="00A741F7" w:rsidP="00A741F7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08B0541" w14:textId="77777777" w:rsidR="00A741F7" w:rsidRPr="00880B71" w:rsidRDefault="00A741F7" w:rsidP="00A741F7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524F3" id="_x0000_s1032" type="#_x0000_t202" style="position:absolute;margin-left:4.5pt;margin-top:286.25pt;width:270pt;height:135.75pt;z-index:25163315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" filled="f" stroked="f">
                      <v:textbox>
                        <w:txbxContent>
                          <w:p w14:paraId="1F98E503" w14:textId="10671340" w:rsidR="00A741F7" w:rsidRPr="00093530" w:rsidRDefault="009D3401" w:rsidP="00A741F7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Common Classes</w:t>
                            </w:r>
                          </w:p>
                          <w:p w14:paraId="47966E1E" w14:textId="417ED4AE" w:rsidR="00A741F7" w:rsidRDefault="0028230B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Common </w:t>
                            </w:r>
                            <w:r w:rsidR="00B331AD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HTML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Elements</w:t>
                            </w:r>
                          </w:p>
                          <w:p w14:paraId="487B127B" w14:textId="215AE446" w:rsidR="009D3401" w:rsidRDefault="009D3401" w:rsidP="006B0ACC">
                            <w:pPr>
                              <w:ind w:firstLine="142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 w:rsidR="006B0A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F4306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“h1”</w:t>
                            </w:r>
                            <w:r w:rsidR="00F43068" w:rsidRPr="00F4306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sym w:font="Wingdings" w:char="F0E0"/>
                            </w:r>
                            <w:r w:rsidR="00F4306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“h5” </w:t>
                            </w:r>
                            <w:r w:rsidR="00F43068" w:rsidRPr="00D628D8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 xml:space="preserve">(Heading </w:t>
                            </w:r>
                            <w:r w:rsidR="00D628D8" w:rsidRPr="00D628D8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hierarchy, AODA)</w:t>
                            </w:r>
                          </w:p>
                          <w:p w14:paraId="5C7EDBCF" w14:textId="6974CA75" w:rsidR="00A741F7" w:rsidRPr="009D3401" w:rsidRDefault="009D3401" w:rsidP="009D3401">
                            <w:pPr>
                              <w:ind w:firstLine="142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2.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proofErr w:type="gramStart"/>
                            <w:r w:rsidR="00BD505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italic </w:t>
                            </w:r>
                            <w:r w:rsidR="003D652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&amp;</w:t>
                            </w:r>
                            <w:proofErr w:type="gramEnd"/>
                            <w:r w:rsidR="003D652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5B0E14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bold</w:t>
                            </w:r>
                            <w:r w:rsidR="003D6528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439ACF3C" w14:textId="54EC1D48" w:rsidR="00042DD0" w:rsidRPr="006B0ACC" w:rsidRDefault="006B0ACC" w:rsidP="005B0E14">
                            <w:pPr>
                              <w:ind w:firstLine="142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3</w:t>
                            </w:r>
                            <w:r w:rsidRPr="006B0A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.</w:t>
                            </w:r>
                            <w:r w:rsidRPr="006B0A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5B0E14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clearfix</w:t>
                            </w:r>
                            <w:proofErr w:type="spellEnd"/>
                            <w:r w:rsidRPr="006B0A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5B0E14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(</w:t>
                            </w:r>
                            <w:proofErr w:type="gramEnd"/>
                            <w:r w:rsidR="005B0E14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Clear’s floated items)</w:t>
                            </w:r>
                          </w:p>
                          <w:p w14:paraId="05767EB5" w14:textId="77777777" w:rsidR="00042DD0" w:rsidRDefault="00042DD0" w:rsidP="00042DD0">
                            <w:pPr>
                              <w:pStyle w:val="ListParagraph"/>
                              <w:ind w:left="71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8FAF44E" w14:textId="77777777" w:rsidR="00A741F7" w:rsidRDefault="00A741F7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A2EB8AA" w14:textId="77777777" w:rsidR="00A741F7" w:rsidRDefault="00A741F7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D6F0AEE" w14:textId="77777777" w:rsidR="00A741F7" w:rsidRDefault="00A741F7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80316A3" w14:textId="77777777" w:rsidR="00A741F7" w:rsidRDefault="00A741F7" w:rsidP="00A741F7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98864AD" w14:textId="77777777" w:rsidR="00A741F7" w:rsidRDefault="00A741F7" w:rsidP="00A741F7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08B0541" w14:textId="77777777" w:rsidR="00A741F7" w:rsidRPr="00880B71" w:rsidRDefault="00A741F7" w:rsidP="00A741F7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710" w:type="dxa"/>
          </w:tcPr>
          <w:p w14:paraId="1C2CC165" w14:textId="3FBF12C3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7C040A9E" w14:textId="203FA48C" w:rsidR="007A7CE5" w:rsidRPr="007A7CE5" w:rsidRDefault="001942AC" w:rsidP="007A7CE5">
            <w:pPr>
              <w:rPr>
                <w:rFonts w:ascii="Times New Roman" w:hAnsi="Times New Roman"/>
                <w:sz w:val="24"/>
              </w:rPr>
            </w:pPr>
            <w:r w:rsidRPr="001942AC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585024" behindDoc="0" locked="0" layoutInCell="1" allowOverlap="1" wp14:anchorId="195628D2" wp14:editId="1836A54A">
                  <wp:simplePos x="0" y="0"/>
                  <wp:positionH relativeFrom="column">
                    <wp:posOffset>-473075</wp:posOffset>
                  </wp:positionH>
                  <wp:positionV relativeFrom="paragraph">
                    <wp:posOffset>147955</wp:posOffset>
                  </wp:positionV>
                  <wp:extent cx="2882900" cy="1999368"/>
                  <wp:effectExtent l="0" t="0" r="0" b="1270"/>
                  <wp:wrapNone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0" cy="199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1841D0" w14:textId="69EE0FE1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37A1B07D" w14:textId="79188726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50FC82C7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0231DE32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E25C5BB" w14:textId="633BF18B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1A1F7F2A" w14:textId="4F30B25C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55E2BC6" w14:textId="77777777" w:rsidR="007A7CE5" w:rsidRPr="007A7CE5" w:rsidRDefault="007A7CE5" w:rsidP="007A7CE5">
            <w:pPr>
              <w:rPr>
                <w:rFonts w:ascii="Times New Roman" w:hAnsi="Times New Roman"/>
                <w:sz w:val="24"/>
              </w:rPr>
            </w:pPr>
          </w:p>
          <w:p w14:paraId="48C229A4" w14:textId="77777777" w:rsidR="007A7CE5" w:rsidRPr="007A7CE5" w:rsidRDefault="007A7CE5" w:rsidP="007A7CE5"/>
          <w:p w14:paraId="5BC442D5" w14:textId="77777777" w:rsidR="007A7CE5" w:rsidRPr="007A7CE5" w:rsidRDefault="007A7CE5" w:rsidP="007A7CE5"/>
          <w:p w14:paraId="1344BF72" w14:textId="77777777" w:rsidR="007A7CE5" w:rsidRPr="007A7CE5" w:rsidRDefault="007A7CE5" w:rsidP="007A7CE5"/>
          <w:p w14:paraId="4F7138A1" w14:textId="77777777" w:rsidR="007A7CE5" w:rsidRPr="007A7CE5" w:rsidRDefault="007A7CE5" w:rsidP="007A7CE5"/>
          <w:p w14:paraId="45964584" w14:textId="02DDAD07" w:rsidR="007A7CE5" w:rsidRPr="007A7CE5" w:rsidRDefault="007A7CE5" w:rsidP="007A7CE5"/>
          <w:p w14:paraId="30F5A84E" w14:textId="63B4F950" w:rsidR="007A7CE5" w:rsidRPr="007A7CE5" w:rsidRDefault="007A7CE5" w:rsidP="007A7CE5"/>
          <w:p w14:paraId="5B467986" w14:textId="1C50CBE4" w:rsidR="007A7CE5" w:rsidRPr="007A7CE5" w:rsidRDefault="007A7CE5" w:rsidP="007A7CE5"/>
          <w:p w14:paraId="39B0E492" w14:textId="77777777" w:rsidR="007A7CE5" w:rsidRPr="007A7CE5" w:rsidRDefault="007A7CE5" w:rsidP="007A7CE5"/>
          <w:p w14:paraId="523D752D" w14:textId="77777777" w:rsidR="007A7CE5" w:rsidRPr="007A7CE5" w:rsidRDefault="007A7CE5" w:rsidP="007A7CE5"/>
          <w:p w14:paraId="1AC52BC6" w14:textId="77777777" w:rsidR="007A7CE5" w:rsidRPr="007A7CE5" w:rsidRDefault="007A7CE5" w:rsidP="007A7CE5"/>
          <w:p w14:paraId="192CF80A" w14:textId="77777777" w:rsidR="007A7CE5" w:rsidRPr="007A7CE5" w:rsidRDefault="007A7CE5" w:rsidP="007A7CE5"/>
          <w:p w14:paraId="6D345871" w14:textId="3E18E806" w:rsidR="007A7CE5" w:rsidRPr="007A7CE5" w:rsidRDefault="007A7CE5" w:rsidP="007A7CE5"/>
          <w:p w14:paraId="0C31EBD4" w14:textId="447EEB93" w:rsidR="007A7CE5" w:rsidRPr="007A7CE5" w:rsidRDefault="007A7CE5" w:rsidP="007A7CE5"/>
          <w:p w14:paraId="7230D265" w14:textId="7491FDAD" w:rsidR="007A7CE5" w:rsidRPr="007A7CE5" w:rsidRDefault="007A7CE5" w:rsidP="007A7CE5"/>
          <w:p w14:paraId="5604573D" w14:textId="7DF2E6D7" w:rsidR="007A7CE5" w:rsidRPr="007A7CE5" w:rsidRDefault="007A7CE5" w:rsidP="007A7CE5"/>
          <w:p w14:paraId="7F93A462" w14:textId="1A37543C" w:rsidR="007A7CE5" w:rsidRPr="007A7CE5" w:rsidRDefault="007A7CE5" w:rsidP="007A7CE5"/>
          <w:p w14:paraId="20C8BF0A" w14:textId="09A2DEE5" w:rsidR="00042DD0" w:rsidRDefault="00042DD0" w:rsidP="007A7CE5">
            <w:pPr>
              <w:rPr>
                <w:rFonts w:eastAsia="Franklin Gothic Book" w:cs="Franklin Gothic Book"/>
                <w:noProof/>
                <w:color w:val="94B6D2" w:themeColor="accent1"/>
                <w:sz w:val="24"/>
                <w:lang w:bidi="en-US"/>
              </w:rPr>
            </w:pPr>
          </w:p>
          <w:p w14:paraId="0B997D92" w14:textId="77777777" w:rsidR="00042DD0" w:rsidRDefault="00042DD0" w:rsidP="007A7CE5">
            <w:pPr>
              <w:rPr>
                <w:noProof/>
              </w:rPr>
            </w:pPr>
          </w:p>
          <w:p w14:paraId="5E165303" w14:textId="3DDA9C5B" w:rsidR="007A7CE5" w:rsidRPr="007A7CE5" w:rsidRDefault="00042DD0" w:rsidP="007A7CE5">
            <w:r w:rsidRPr="00381248">
              <w:rPr>
                <w:noProof/>
              </w:rPr>
              <w:drawing>
                <wp:anchor distT="0" distB="0" distL="114300" distR="114300" simplePos="0" relativeHeight="251679232" behindDoc="0" locked="0" layoutInCell="1" allowOverlap="1" wp14:anchorId="11B5C335" wp14:editId="4B8E0460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2403475</wp:posOffset>
                  </wp:positionV>
                  <wp:extent cx="2472690" cy="381000"/>
                  <wp:effectExtent l="0" t="0" r="3810" b="0"/>
                  <wp:wrapNone/>
                  <wp:docPr id="925" name="Picture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2" t="23530" r="2647" b="17647"/>
                          <a:stretch/>
                        </pic:blipFill>
                        <pic:spPr bwMode="auto">
                          <a:xfrm>
                            <a:off x="0" y="0"/>
                            <a:ext cx="2472690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763AF">
              <w:rPr>
                <w:rFonts w:eastAsia="Franklin Gothic Book" w:cs="Franklin Gothic Book"/>
                <w:noProof/>
                <w:color w:val="94B6D2" w:themeColor="accent1"/>
                <w:sz w:val="24"/>
                <w:lang w:bidi="en-US"/>
              </w:rPr>
              <w:drawing>
                <wp:anchor distT="0" distB="0" distL="114300" distR="114300" simplePos="0" relativeHeight="251656704" behindDoc="1" locked="0" layoutInCell="1" allowOverlap="1" wp14:anchorId="165D35BD" wp14:editId="057C90F4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1693545</wp:posOffset>
                  </wp:positionV>
                  <wp:extent cx="2043430" cy="443056"/>
                  <wp:effectExtent l="0" t="0" r="0" b="0"/>
                  <wp:wrapNone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62" b="17301"/>
                          <a:stretch/>
                        </pic:blipFill>
                        <pic:spPr bwMode="auto">
                          <a:xfrm>
                            <a:off x="0" y="0"/>
                            <a:ext cx="2053989" cy="445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B4FB0">
              <w:rPr>
                <w:bCs/>
                <w:noProof/>
              </w:rPr>
              <w:drawing>
                <wp:anchor distT="0" distB="0" distL="114300" distR="114300" simplePos="0" relativeHeight="251695616" behindDoc="0" locked="0" layoutInCell="1" allowOverlap="1" wp14:anchorId="7D601686" wp14:editId="27475A0D">
                  <wp:simplePos x="0" y="0"/>
                  <wp:positionH relativeFrom="column">
                    <wp:posOffset>131445</wp:posOffset>
                  </wp:positionH>
                  <wp:positionV relativeFrom="paragraph">
                    <wp:posOffset>1075055</wp:posOffset>
                  </wp:positionV>
                  <wp:extent cx="2043560" cy="452503"/>
                  <wp:effectExtent l="0" t="0" r="0" b="5080"/>
                  <wp:wrapNone/>
                  <wp:docPr id="927" name="Picture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560" cy="452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706D" w:rsidRPr="007A7CE5" w14:paraId="4F521D93" w14:textId="77777777" w:rsidTr="00C12B5D">
        <w:trPr>
          <w:trHeight w:val="864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2807D3B9" w14:textId="25414C68" w:rsidR="00CA706D" w:rsidRPr="007A7CE5" w:rsidRDefault="00CA706D" w:rsidP="00A97CAD">
            <w:pPr>
              <w:pStyle w:val="Heading1"/>
              <w:tabs>
                <w:tab w:val="left" w:pos="720"/>
                <w:tab w:val="center" w:pos="5285"/>
              </w:tabs>
            </w:pPr>
            <w:r w:rsidRPr="007A7CE5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3024" behindDoc="1" locked="1" layoutInCell="1" allowOverlap="1" wp14:anchorId="528D59C3" wp14:editId="4EA586A0">
                      <wp:simplePos x="0" y="0"/>
                      <wp:positionH relativeFrom="column">
                        <wp:posOffset>-511175</wp:posOffset>
                      </wp:positionH>
                      <wp:positionV relativeFrom="paragraph">
                        <wp:posOffset>-530225</wp:posOffset>
                      </wp:positionV>
                      <wp:extent cx="7772400" cy="10096500"/>
                      <wp:effectExtent l="0" t="0" r="0" b="0"/>
                      <wp:wrapNone/>
                      <wp:docPr id="348" name="Rectangle 34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0" cy="10096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EFFCD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4B13990C" w14:textId="655FA88D" w:rsidR="00CA706D" w:rsidRDefault="00EC70AB" w:rsidP="00CA706D">
                                  <w:pPr>
                                    <w:jc w:val="center"/>
                                  </w:pPr>
                                  <w:r>
                                    <w:t>I</w:t>
                                  </w:r>
                                </w:p>
                                <w:p w14:paraId="21D20EFA" w14:textId="129559ED" w:rsidR="002A0BE6" w:rsidRDefault="002A0BE6" w:rsidP="00CA706D">
                                  <w:pPr>
                                    <w:jc w:val="center"/>
                                  </w:pPr>
                                </w:p>
                                <w:p w14:paraId="06A7890E" w14:textId="77777777" w:rsidR="002A0BE6" w:rsidRDefault="002A0BE6" w:rsidP="00CA706D">
                                  <w:pPr>
                                    <w:jc w:val="center"/>
                                  </w:pPr>
                                </w:p>
                                <w:p w14:paraId="49E34AEF" w14:textId="77777777" w:rsidR="00CA706D" w:rsidRDefault="00CA706D" w:rsidP="00CA706D">
                                  <w:pPr>
                                    <w:jc w:val="center"/>
                                  </w:pPr>
                                </w:p>
                                <w:p w14:paraId="2FBE8A0B" w14:textId="77777777" w:rsidR="00CA706D" w:rsidRDefault="00CA706D" w:rsidP="00CA706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100000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8D59C3" id="Rectangle 348" o:spid="_x0000_s1033" alt="&quot;&quot;" style="position:absolute;left:0;text-align:left;margin-left:-40.25pt;margin-top:-41.75pt;width:612pt;height:795pt;z-index:-251603456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" fillcolor="#feffcd" stroked="f" strokeweight="1pt">
                      <v:textbox>
                        <w:txbxContent>
                          <w:p w14:paraId="4B13990C" w14:textId="655FA88D" w:rsidR="00CA706D" w:rsidRDefault="00EC70AB" w:rsidP="00CA706D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  <w:p w14:paraId="21D20EFA" w14:textId="129559ED" w:rsidR="002A0BE6" w:rsidRDefault="002A0BE6" w:rsidP="00CA706D">
                            <w:pPr>
                              <w:jc w:val="center"/>
                            </w:pPr>
                          </w:p>
                          <w:p w14:paraId="06A7890E" w14:textId="77777777" w:rsidR="002A0BE6" w:rsidRDefault="002A0BE6" w:rsidP="00CA706D">
                            <w:pPr>
                              <w:jc w:val="center"/>
                            </w:pPr>
                          </w:p>
                          <w:p w14:paraId="49E34AEF" w14:textId="77777777" w:rsidR="00CA706D" w:rsidRDefault="00CA706D" w:rsidP="00CA706D">
                            <w:pPr>
                              <w:jc w:val="center"/>
                            </w:pPr>
                          </w:p>
                          <w:p w14:paraId="2FBE8A0B" w14:textId="77777777" w:rsidR="00CA706D" w:rsidRDefault="00CA706D" w:rsidP="00CA706D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 w:rsidR="00EC70AB" w:rsidRPr="00EC70AB">
              <w:t>Image</w:t>
            </w:r>
            <w:r w:rsidR="00EC70AB">
              <w:t xml:space="preserve"> Blocks</w:t>
            </w:r>
          </w:p>
        </w:tc>
      </w:tr>
      <w:tr w:rsidR="00CA706D" w:rsidRPr="007A7CE5" w14:paraId="2CADCDD8" w14:textId="77777777" w:rsidTr="00C12B5D">
        <w:trPr>
          <w:trHeight w:val="288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1C45612D" w14:textId="07563661" w:rsidR="00CA706D" w:rsidRPr="007A7CE5" w:rsidRDefault="00CA706D" w:rsidP="00C12B5D">
            <w:pPr>
              <w:keepNext/>
              <w:keepLines/>
              <w:jc w:val="center"/>
              <w:outlineLvl w:val="2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Images</w:t>
            </w:r>
          </w:p>
        </w:tc>
      </w:tr>
      <w:tr w:rsidR="00CA706D" w:rsidRPr="007A7CE5" w14:paraId="0890D648" w14:textId="77777777" w:rsidTr="00C12B5D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22BEB0C9" w14:textId="1BAEC550" w:rsidR="00CA706D" w:rsidRPr="007A7CE5" w:rsidRDefault="00CA706D" w:rsidP="00C12B5D">
            <w:pPr>
              <w:rPr>
                <w:sz w:val="12"/>
                <w:szCs w:val="14"/>
              </w:rPr>
            </w:pPr>
          </w:p>
        </w:tc>
      </w:tr>
      <w:tr w:rsidR="00CA706D" w:rsidRPr="007A7CE5" w14:paraId="5FEAECDA" w14:textId="77777777" w:rsidTr="00C12B5D">
        <w:trPr>
          <w:trHeight w:val="533"/>
        </w:trPr>
        <w:tc>
          <w:tcPr>
            <w:tcW w:w="556" w:type="dxa"/>
          </w:tcPr>
          <w:p w14:paraId="377931AB" w14:textId="738BB5C9" w:rsidR="00CA706D" w:rsidRPr="007A7CE5" w:rsidRDefault="006F609A" w:rsidP="00C12B5D">
            <w:pPr>
              <w:spacing w:before="20"/>
            </w:pPr>
            <w:r w:rsidRPr="007A7CE5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723264" behindDoc="0" locked="0" layoutInCell="1" allowOverlap="1" wp14:anchorId="63C6A5D0" wp14:editId="0585C8DE">
                      <wp:simplePos x="0" y="0"/>
                      <wp:positionH relativeFrom="page">
                        <wp:posOffset>333375</wp:posOffset>
                      </wp:positionH>
                      <wp:positionV relativeFrom="paragraph">
                        <wp:posOffset>189865</wp:posOffset>
                      </wp:positionV>
                      <wp:extent cx="2943225" cy="2540000"/>
                      <wp:effectExtent l="0" t="0" r="0" b="0"/>
                      <wp:wrapNone/>
                      <wp:docPr id="3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43225" cy="2540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A96DA7" w14:textId="77777777" w:rsidR="00CA706D" w:rsidRPr="00093530" w:rsidRDefault="00CA706D" w:rsidP="00CA706D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22E08F9D" w14:textId="6A458907" w:rsidR="00CA706D" w:rsidRDefault="00E165F3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position</w:t>
                                  </w:r>
                                </w:p>
                                <w:p w14:paraId="1BF23BE6" w14:textId="76E5D513" w:rsidR="00CA706D" w:rsidRPr="009D3401" w:rsidRDefault="00CA706D" w:rsidP="00CA706D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E165F3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left</w:t>
                                  </w:r>
                                  <w:r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</w:p>
                                <w:p w14:paraId="36F0B36F" w14:textId="6CB988C1" w:rsidR="00CA706D" w:rsidRPr="009D3401" w:rsidRDefault="00CA706D" w:rsidP="00CA706D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2.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E165F3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right</w:t>
                                  </w:r>
                                </w:p>
                                <w:p w14:paraId="13DCB27F" w14:textId="1832FB77" w:rsidR="00CA706D" w:rsidRPr="009D3401" w:rsidRDefault="00CA706D" w:rsidP="00E165F3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3.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E165F3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center</w:t>
                                  </w:r>
                                  <w:r w:rsidRPr="009D340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="007115CC" w:rsidRPr="007115CC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*default</w:t>
                                  </w:r>
                                </w:p>
                                <w:p w14:paraId="14B87952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41307B3" w14:textId="5FBF003B" w:rsidR="00CA706D" w:rsidRPr="00D10672" w:rsidRDefault="007115CC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image</w:t>
                                  </w:r>
                                </w:p>
                                <w:p w14:paraId="45760FBF" w14:textId="160588D4" w:rsidR="00CA706D" w:rsidRDefault="00CA706D" w:rsidP="007115CC">
                                  <w:pPr>
                                    <w:ind w:firstLine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</w:t>
                                  </w:r>
                                  <w:r w:rsidR="007115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.</w:t>
                                  </w:r>
                                  <w:r w:rsidR="007115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="007115CC" w:rsidRPr="007115CC">
                                    <w:t xml:space="preserve"> </w:t>
                                  </w:r>
                                  <w:r w:rsidR="007115CC" w:rsidRPr="007115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Source / Link to Image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indent</w:t>
                                  </w:r>
                                </w:p>
                                <w:p w14:paraId="69C438FD" w14:textId="6F7F2D62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C2778E5" w14:textId="77777777" w:rsidR="00846E8F" w:rsidRDefault="00846E8F" w:rsidP="00846E8F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a</w:t>
                                  </w:r>
                                  <w:r w:rsidR="007115CC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lt</w:t>
                                  </w:r>
                                </w:p>
                                <w:p w14:paraId="3AB16FD9" w14:textId="68BD09D5" w:rsidR="00CA706D" w:rsidRPr="00880B71" w:rsidRDefault="00846E8F" w:rsidP="00846E8F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    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 xml:space="preserve"> alt text for Screen reader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C6A5D0" id="_x0000_s1034" type="#_x0000_t202" style="position:absolute;margin-left:26.25pt;margin-top:14.95pt;width:231.75pt;height:200pt;z-index:251723264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" filled="f" stroked="f">
                      <v:textbox>
                        <w:txbxContent>
                          <w:p w14:paraId="74A96DA7" w14:textId="77777777" w:rsidR="00CA706D" w:rsidRPr="00093530" w:rsidRDefault="00CA706D" w:rsidP="00CA706D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22E08F9D" w14:textId="6A458907" w:rsidR="00CA706D" w:rsidRDefault="00E165F3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position</w:t>
                            </w:r>
                          </w:p>
                          <w:p w14:paraId="1BF23BE6" w14:textId="76E5D513" w:rsidR="00CA706D" w:rsidRPr="009D3401" w:rsidRDefault="00CA706D" w:rsidP="00CA706D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E165F3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left</w:t>
                            </w:r>
                            <w:r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36F0B36F" w14:textId="6CB988C1" w:rsidR="00CA706D" w:rsidRPr="009D3401" w:rsidRDefault="00CA706D" w:rsidP="00CA706D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2.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E165F3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right</w:t>
                            </w:r>
                          </w:p>
                          <w:p w14:paraId="13DCB27F" w14:textId="1832FB77" w:rsidR="00CA706D" w:rsidRPr="009D3401" w:rsidRDefault="00CA706D" w:rsidP="00E165F3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3.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E165F3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center</w:t>
                            </w:r>
                            <w:r w:rsidRPr="009D340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="007115CC" w:rsidRPr="007115CC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*default</w:t>
                            </w:r>
                          </w:p>
                          <w:p w14:paraId="14B87952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41307B3" w14:textId="5FBF003B" w:rsidR="00CA706D" w:rsidRPr="00D10672" w:rsidRDefault="007115CC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image</w:t>
                            </w:r>
                          </w:p>
                          <w:p w14:paraId="45760FBF" w14:textId="160588D4" w:rsidR="00CA706D" w:rsidRDefault="00CA706D" w:rsidP="007115CC">
                            <w:pPr>
                              <w:ind w:firstLine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</w:t>
                            </w:r>
                            <w:r w:rsidR="007115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.</w:t>
                            </w:r>
                            <w:r w:rsidR="007115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="007115CC" w:rsidRPr="007115CC">
                              <w:t xml:space="preserve"> </w:t>
                            </w:r>
                            <w:r w:rsidR="007115CC" w:rsidRPr="007115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Source / Link to Image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indent</w:t>
                            </w:r>
                          </w:p>
                          <w:p w14:paraId="69C438FD" w14:textId="6F7F2D62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C2778E5" w14:textId="77777777" w:rsidR="00846E8F" w:rsidRDefault="00846E8F" w:rsidP="00846E8F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a</w:t>
                            </w:r>
                            <w:r w:rsidR="007115CC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lt</w:t>
                            </w:r>
                          </w:p>
                          <w:p w14:paraId="3AB16FD9" w14:textId="68BD09D5" w:rsidR="00CA706D" w:rsidRPr="00880B71" w:rsidRDefault="00846E8F" w:rsidP="00846E8F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    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 xml:space="preserve"> alt text for Screen reader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516" w:type="dxa"/>
          </w:tcPr>
          <w:p w14:paraId="3F7338B9" w14:textId="7C70C575" w:rsidR="00CA706D" w:rsidRPr="007A7CE5" w:rsidRDefault="00E165F3" w:rsidP="00C12B5D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Image</w:t>
            </w:r>
            <w:r w:rsidR="00415D59">
              <w:rPr>
                <w:noProof/>
              </w:rPr>
              <w:t xml:space="preserve"> </w:t>
            </w:r>
          </w:p>
          <w:p w14:paraId="4253F59C" w14:textId="2A1144DE" w:rsidR="00CA706D" w:rsidRPr="007A7CE5" w:rsidRDefault="00CA706D" w:rsidP="00C12B5D"/>
          <w:p w14:paraId="2A024ACC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4FC47E1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4D5E5F6D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87FA686" w14:textId="3FC0D745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142438ED" w14:textId="640F4802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4CA89232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79FD678B" w14:textId="394A5BAE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97A4878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33AD892" w14:textId="6937C7E6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73931C9F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6DBDF9D1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2C25C315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FB9D5B8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5748CC8F" w14:textId="14D083E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1EDC6630" w14:textId="1CB02D94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84909EC" w14:textId="404091B2" w:rsidR="00CA706D" w:rsidRPr="007A7CE5" w:rsidRDefault="002A0BE6" w:rsidP="00C12B5D">
            <w:pPr>
              <w:rPr>
                <w:rFonts w:ascii="Times New Roman" w:hAnsi="Times New Roman"/>
                <w:sz w:val="24"/>
              </w:rPr>
            </w:pPr>
            <w:r w:rsidRPr="00A741F7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757056" behindDoc="0" locked="0" layoutInCell="1" allowOverlap="1" wp14:anchorId="493BC1DC" wp14:editId="20448E8C">
                      <wp:simplePos x="0" y="0"/>
                      <wp:positionH relativeFrom="page">
                        <wp:posOffset>39370</wp:posOffset>
                      </wp:positionH>
                      <wp:positionV relativeFrom="paragraph">
                        <wp:posOffset>112395</wp:posOffset>
                      </wp:positionV>
                      <wp:extent cx="6617335" cy="574675"/>
                      <wp:effectExtent l="0" t="0" r="0" b="0"/>
                      <wp:wrapNone/>
                      <wp:docPr id="3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17335" cy="574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C28BF5" w14:textId="4E38D5B9" w:rsidR="00CA706D" w:rsidRPr="00093530" w:rsidRDefault="00415D59" w:rsidP="00CA706D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Anything</w:t>
                                  </w:r>
                                  <w:r w:rsidR="00BF78E8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 xml:space="preserve"> place</w:t>
                                  </w:r>
                                  <w:r w:rsidR="00C33663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d</w:t>
                                  </w:r>
                                  <w:r w:rsidR="00BF78E8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C33663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alongside</w:t>
                                  </w:r>
                                  <w:r w:rsidR="00BF78E8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 xml:space="preserve"> an Image must be wrapped by the Image Tags</w:t>
                                  </w:r>
                                </w:p>
                                <w:p w14:paraId="63F7406A" w14:textId="77777777" w:rsidR="00CA706D" w:rsidRDefault="00CA706D" w:rsidP="00CA706D">
                                  <w:pPr>
                                    <w:pStyle w:val="ListParagraph"/>
                                    <w:ind w:left="71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F6EFF0C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03B2F5A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99447D0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893F8A4" w14:textId="77777777" w:rsidR="00CA706D" w:rsidRDefault="00CA706D" w:rsidP="00CA706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FB67A07" w14:textId="77777777" w:rsidR="00CA706D" w:rsidRDefault="00CA706D" w:rsidP="00CA706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6743F33" w14:textId="77777777" w:rsidR="00CA706D" w:rsidRPr="00880B71" w:rsidRDefault="00CA706D" w:rsidP="00CA706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BC1DC" id="_x0000_s1035" type="#_x0000_t202" style="position:absolute;margin-left:3.1pt;margin-top:8.85pt;width:521.05pt;height:45.25pt;z-index:25175705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" filled="f" stroked="f">
                      <v:textbox>
                        <w:txbxContent>
                          <w:p w14:paraId="3BC28BF5" w14:textId="4E38D5B9" w:rsidR="00CA706D" w:rsidRPr="00093530" w:rsidRDefault="00415D59" w:rsidP="00CA706D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Anything</w:t>
                            </w:r>
                            <w:r w:rsidR="00BF78E8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 xml:space="preserve"> place</w:t>
                            </w:r>
                            <w:r w:rsidR="00C33663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d</w:t>
                            </w:r>
                            <w:r w:rsidR="00BF78E8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33663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alongside</w:t>
                            </w:r>
                            <w:r w:rsidR="00BF78E8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 xml:space="preserve"> an Image must be wrapped by the Image Tags</w:t>
                            </w:r>
                          </w:p>
                          <w:p w14:paraId="63F7406A" w14:textId="77777777" w:rsidR="00CA706D" w:rsidRDefault="00CA706D" w:rsidP="00CA706D">
                            <w:pPr>
                              <w:pStyle w:val="ListParagraph"/>
                              <w:ind w:left="71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F6EFF0C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03B2F5A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99447D0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893F8A4" w14:textId="77777777" w:rsidR="00CA706D" w:rsidRDefault="00CA706D" w:rsidP="00CA706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FB67A07" w14:textId="77777777" w:rsidR="00CA706D" w:rsidRDefault="00CA706D" w:rsidP="00CA706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6743F33" w14:textId="77777777" w:rsidR="00CA706D" w:rsidRPr="00880B71" w:rsidRDefault="00CA706D" w:rsidP="00CA706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750E44F9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F790509" w14:textId="77777777" w:rsidR="00CA706D" w:rsidRDefault="00CA706D" w:rsidP="00C12B5D"/>
          <w:p w14:paraId="72C10C04" w14:textId="36AED91C" w:rsidR="00CA706D" w:rsidRPr="00A741F7" w:rsidRDefault="00CA706D" w:rsidP="00C12B5D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72F6EBE9" w14:textId="7FD1E768" w:rsidR="00CA706D" w:rsidRPr="00A741F7" w:rsidRDefault="00CA706D" w:rsidP="00C12B5D"/>
          <w:p w14:paraId="05C55098" w14:textId="39DD8E7D" w:rsidR="00CA706D" w:rsidRPr="00A741F7" w:rsidRDefault="002809B5" w:rsidP="00C12B5D">
            <w:pPr>
              <w:rPr>
                <w:rFonts w:ascii="Times New Roman" w:hAnsi="Times New Roman"/>
                <w:sz w:val="24"/>
              </w:rPr>
            </w:pPr>
            <w:r w:rsidRPr="002809B5">
              <w:rPr>
                <w:rFonts w:ascii="Times New Roman" w:hAnsi="Times New Roman"/>
                <w:sz w:val="24"/>
              </w:rPr>
              <w:t xml:space="preserve"> </w:t>
            </w:r>
            <w:r w:rsidR="002A0BE6" w:rsidRPr="00603C2B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769344" behindDoc="0" locked="0" layoutInCell="1" allowOverlap="1" wp14:anchorId="77CDAA4B" wp14:editId="1516A5B2">
                  <wp:simplePos x="0" y="0"/>
                  <wp:positionH relativeFrom="column">
                    <wp:posOffset>37280</wp:posOffset>
                  </wp:positionH>
                  <wp:positionV relativeFrom="paragraph">
                    <wp:posOffset>155713</wp:posOffset>
                  </wp:positionV>
                  <wp:extent cx="2811256" cy="1184744"/>
                  <wp:effectExtent l="0" t="0" r="8255" b="0"/>
                  <wp:wrapNone/>
                  <wp:docPr id="362" name="Picture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256" cy="118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B18FF0" w14:textId="7777777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1FEBD749" w14:textId="7777777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5AED0FB" w14:textId="7777777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E93EF46" w14:textId="2879932D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5C4F0BD9" w14:textId="6790F5A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5F865F3E" w14:textId="77777777" w:rsidR="00CA706D" w:rsidRPr="00A741F7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4100BE71" w14:textId="141AFABA" w:rsidR="00CA706D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F17D8E5" w14:textId="489D110E" w:rsidR="002A0BE6" w:rsidRDefault="002A0BE6" w:rsidP="00C12B5D">
            <w:pPr>
              <w:rPr>
                <w:rFonts w:ascii="Times New Roman" w:hAnsi="Times New Roman"/>
                <w:sz w:val="24"/>
              </w:rPr>
            </w:pPr>
          </w:p>
          <w:p w14:paraId="4CA429D1" w14:textId="77777777" w:rsidR="002A0BE6" w:rsidRDefault="002A0BE6" w:rsidP="00C12B5D">
            <w:pPr>
              <w:rPr>
                <w:rFonts w:ascii="Times New Roman" w:hAnsi="Times New Roman"/>
                <w:sz w:val="24"/>
              </w:rPr>
            </w:pPr>
          </w:p>
          <w:tbl>
            <w:tblPr>
              <w:tblpPr w:leftFromText="180" w:rightFromText="180" w:vertAnchor="text" w:horzAnchor="margin" w:tblpY="76"/>
              <w:tblOverlap w:val="never"/>
              <w:tblW w:w="11955" w:type="dxa"/>
              <w:tblLayout w:type="fixed"/>
              <w:tblLook w:val="0600" w:firstRow="0" w:lastRow="0" w:firstColumn="0" w:lastColumn="0" w:noHBand="1" w:noVBand="1"/>
            </w:tblPr>
            <w:tblGrid>
              <w:gridCol w:w="6379"/>
              <w:gridCol w:w="418"/>
              <w:gridCol w:w="418"/>
              <w:gridCol w:w="4740"/>
            </w:tblGrid>
            <w:tr w:rsidR="00CA706D" w14:paraId="5C31A2BF" w14:textId="77777777" w:rsidTr="0067506D">
              <w:trPr>
                <w:trHeight w:val="432"/>
              </w:trPr>
              <w:tc>
                <w:tcPr>
                  <w:tcW w:w="6379" w:type="dxa"/>
                  <w:tcBorders>
                    <w:top w:val="single" w:sz="36" w:space="0" w:color="94B6D2" w:themeColor="accent1"/>
                  </w:tcBorders>
                </w:tcPr>
                <w:p w14:paraId="5C7BAA8F" w14:textId="0678D65D" w:rsidR="0067506D" w:rsidRDefault="00C25672" w:rsidP="00C12B5D">
                  <w:pPr>
                    <w:rPr>
                      <w:rFonts w:eastAsia="Franklin Gothic Book" w:cs="Cascadia Code SemiLight"/>
                      <w:sz w:val="28"/>
                      <w:szCs w:val="28"/>
                    </w:rPr>
                  </w:pPr>
                  <w:r w:rsidRPr="002809B5">
                    <w:rPr>
                      <w:rFonts w:eastAsia="Franklin Gothic Book" w:cs="Cascadia Code SemiLight"/>
                      <w:sz w:val="28"/>
                      <w:szCs w:val="28"/>
                    </w:rPr>
                    <w:t xml:space="preserve">Can put any </w:t>
                  </w:r>
                  <w:r w:rsidR="0067506D">
                    <w:rPr>
                      <w:rFonts w:eastAsia="Franklin Gothic Book" w:cs="Cascadia Code SemiLight"/>
                      <w:sz w:val="28"/>
                      <w:szCs w:val="28"/>
                    </w:rPr>
                    <w:t>HTML</w:t>
                  </w:r>
                  <w:r w:rsidRPr="002809B5">
                    <w:rPr>
                      <w:rFonts w:eastAsia="Franklin Gothic Book" w:cs="Cascadia Code SemiLight"/>
                      <w:sz w:val="28"/>
                      <w:szCs w:val="28"/>
                    </w:rPr>
                    <w:t xml:space="preserve"> element, </w:t>
                  </w:r>
                  <w:r w:rsidR="002A0BE6" w:rsidRPr="002809B5">
                    <w:rPr>
                      <w:rFonts w:eastAsia="Franklin Gothic Book" w:cs="Cascadia Code SemiLight"/>
                      <w:sz w:val="28"/>
                      <w:szCs w:val="28"/>
                    </w:rPr>
                    <w:t xml:space="preserve">as </w:t>
                  </w:r>
                </w:p>
                <w:p w14:paraId="2C109D14" w14:textId="550F7A9E" w:rsidR="00CA706D" w:rsidRPr="004763AF" w:rsidRDefault="002A0BE6" w:rsidP="0067506D">
                  <w:pPr>
                    <w:rPr>
                      <w:rFonts w:asciiTheme="minorHAnsi" w:hAnsiTheme="minorHAnsi"/>
                      <w:bCs/>
                      <w:sz w:val="20"/>
                      <w:szCs w:val="20"/>
                    </w:rPr>
                  </w:pPr>
                  <w:r w:rsidRPr="002809B5">
                    <w:rPr>
                      <w:rFonts w:eastAsia="Franklin Gothic Book" w:cs="Cascadia Code SemiLight"/>
                      <w:sz w:val="28"/>
                      <w:szCs w:val="28"/>
                    </w:rPr>
                    <w:t xml:space="preserve">well as List Component </w:t>
                  </w:r>
                </w:p>
              </w:tc>
              <w:tc>
                <w:tcPr>
                  <w:tcW w:w="418" w:type="dxa"/>
                  <w:tcBorders>
                    <w:top w:val="single" w:sz="36" w:space="0" w:color="94B6D2" w:themeColor="accent1"/>
                  </w:tcBorders>
                </w:tcPr>
                <w:p w14:paraId="1466C7E2" w14:textId="77777777" w:rsidR="00CA706D" w:rsidRDefault="00CA706D" w:rsidP="00C12B5D"/>
                <w:p w14:paraId="460EE4BF" w14:textId="77777777" w:rsidR="00CA706D" w:rsidRDefault="00CA706D" w:rsidP="00C12B5D"/>
                <w:p w14:paraId="446A3D57" w14:textId="77777777" w:rsidR="00CA706D" w:rsidRDefault="00CA706D" w:rsidP="00C12B5D"/>
              </w:tc>
              <w:tc>
                <w:tcPr>
                  <w:tcW w:w="418" w:type="dxa"/>
                  <w:tcBorders>
                    <w:top w:val="single" w:sz="36" w:space="0" w:color="94B6D2" w:themeColor="accent1"/>
                  </w:tcBorders>
                </w:tcPr>
                <w:p w14:paraId="3AC01729" w14:textId="77777777" w:rsidR="00CA706D" w:rsidRDefault="00CA706D" w:rsidP="00C12B5D"/>
              </w:tc>
              <w:tc>
                <w:tcPr>
                  <w:tcW w:w="4740" w:type="dxa"/>
                  <w:tcBorders>
                    <w:top w:val="single" w:sz="36" w:space="0" w:color="94B6D2" w:themeColor="accent1"/>
                  </w:tcBorders>
                </w:tcPr>
                <w:p w14:paraId="76455097" w14:textId="77777777" w:rsidR="00CA706D" w:rsidRDefault="00CA706D" w:rsidP="00C12B5D"/>
              </w:tc>
            </w:tr>
          </w:tbl>
          <w:p w14:paraId="773D56D2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0738A38A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  <w:r w:rsidRPr="007A7CE5">
              <w:rPr>
                <w:noProof/>
              </w:rPr>
              <w:t xml:space="preserve"> </w:t>
            </w:r>
          </w:p>
        </w:tc>
        <w:tc>
          <w:tcPr>
            <w:tcW w:w="493" w:type="dxa"/>
          </w:tcPr>
          <w:p w14:paraId="22E69251" w14:textId="3264908D" w:rsidR="00CA706D" w:rsidRPr="007A7CE5" w:rsidRDefault="00CA706D" w:rsidP="00C12B5D"/>
        </w:tc>
        <w:tc>
          <w:tcPr>
            <w:tcW w:w="525" w:type="dxa"/>
          </w:tcPr>
          <w:p w14:paraId="0287F536" w14:textId="7AC48C03" w:rsidR="00CA706D" w:rsidRPr="007A7CE5" w:rsidRDefault="00FD0316" w:rsidP="00C12B5D">
            <w:pPr>
              <w:spacing w:before="20"/>
            </w:pPr>
            <w:r w:rsidRPr="00FD0316">
              <w:rPr>
                <w:noProof/>
              </w:rPr>
              <w:drawing>
                <wp:anchor distT="0" distB="0" distL="114300" distR="114300" simplePos="0" relativeHeight="251819520" behindDoc="0" locked="0" layoutInCell="1" allowOverlap="1" wp14:anchorId="6CA37F5C" wp14:editId="3391AF36">
                  <wp:simplePos x="0" y="0"/>
                  <wp:positionH relativeFrom="column">
                    <wp:posOffset>119380</wp:posOffset>
                  </wp:positionH>
                  <wp:positionV relativeFrom="paragraph">
                    <wp:posOffset>1577340</wp:posOffset>
                  </wp:positionV>
                  <wp:extent cx="2876550" cy="874395"/>
                  <wp:effectExtent l="0" t="0" r="0" b="1905"/>
                  <wp:wrapNone/>
                  <wp:docPr id="367" name="Picture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10" w:type="dxa"/>
          </w:tcPr>
          <w:p w14:paraId="34D6CC8B" w14:textId="5A606674" w:rsidR="00CA706D" w:rsidRPr="007A7CE5" w:rsidRDefault="0023582B" w:rsidP="00C12B5D">
            <w:pPr>
              <w:rPr>
                <w:rFonts w:ascii="Times New Roman" w:hAnsi="Times New Roman"/>
                <w:sz w:val="24"/>
              </w:rPr>
            </w:pPr>
            <w:r w:rsidRPr="0023582B">
              <w:rPr>
                <w:noProof/>
                <w:sz w:val="12"/>
                <w:szCs w:val="14"/>
              </w:rPr>
              <w:drawing>
                <wp:anchor distT="0" distB="0" distL="114300" distR="114300" simplePos="0" relativeHeight="251804160" behindDoc="0" locked="0" layoutInCell="1" allowOverlap="1" wp14:anchorId="5463E9A7" wp14:editId="22B744F1">
                  <wp:simplePos x="0" y="0"/>
                  <wp:positionH relativeFrom="column">
                    <wp:posOffset>-207037</wp:posOffset>
                  </wp:positionH>
                  <wp:positionV relativeFrom="paragraph">
                    <wp:posOffset>-45278</wp:posOffset>
                  </wp:positionV>
                  <wp:extent cx="2851702" cy="1421296"/>
                  <wp:effectExtent l="0" t="0" r="6350" b="7620"/>
                  <wp:wrapNone/>
                  <wp:docPr id="366" name="Picture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702" cy="142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71C59E" w14:textId="0100BCCF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3AB71611" w14:textId="1F631A9C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1CD65196" w14:textId="277D9D96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65049EF0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7D5246E8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58773DCC" w14:textId="77777777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718A9D56" w14:textId="2ACA4ED9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6DC2F176" w14:textId="4477740E" w:rsidR="00CA706D" w:rsidRPr="007A7CE5" w:rsidRDefault="00CA706D" w:rsidP="00C12B5D">
            <w:pPr>
              <w:rPr>
                <w:rFonts w:ascii="Times New Roman" w:hAnsi="Times New Roman"/>
                <w:sz w:val="24"/>
              </w:rPr>
            </w:pPr>
          </w:p>
          <w:p w14:paraId="6AB63A92" w14:textId="1AD74052" w:rsidR="00CA706D" w:rsidRPr="007A7CE5" w:rsidRDefault="00CA706D" w:rsidP="00C12B5D"/>
          <w:p w14:paraId="6BF1D2DF" w14:textId="28A5F00F" w:rsidR="00CA706D" w:rsidRPr="007A7CE5" w:rsidRDefault="00CA706D" w:rsidP="00C12B5D"/>
          <w:p w14:paraId="37339B11" w14:textId="0FCB50F3" w:rsidR="00CA706D" w:rsidRPr="007A7CE5" w:rsidRDefault="00CA706D" w:rsidP="00C12B5D"/>
          <w:p w14:paraId="51D09DF0" w14:textId="77777777" w:rsidR="00CA706D" w:rsidRPr="007A7CE5" w:rsidRDefault="00CA706D" w:rsidP="00C12B5D"/>
          <w:p w14:paraId="4B47D3F5" w14:textId="2F26D7A5" w:rsidR="00CA706D" w:rsidRPr="007A7CE5" w:rsidRDefault="00CA706D" w:rsidP="00C12B5D"/>
          <w:p w14:paraId="1D9B3AB1" w14:textId="7F042CD0" w:rsidR="00CA706D" w:rsidRPr="007A7CE5" w:rsidRDefault="00CA706D" w:rsidP="00C12B5D"/>
          <w:p w14:paraId="67276639" w14:textId="77777777" w:rsidR="00CA706D" w:rsidRPr="007A7CE5" w:rsidRDefault="00CA706D" w:rsidP="00C12B5D"/>
          <w:p w14:paraId="6D89954F" w14:textId="77777777" w:rsidR="00CA706D" w:rsidRPr="007A7CE5" w:rsidRDefault="00CA706D" w:rsidP="00C12B5D"/>
          <w:p w14:paraId="5231FA86" w14:textId="77777777" w:rsidR="00CA706D" w:rsidRPr="007A7CE5" w:rsidRDefault="00CA706D" w:rsidP="00C12B5D"/>
          <w:p w14:paraId="6264C636" w14:textId="77777777" w:rsidR="00CA706D" w:rsidRPr="007A7CE5" w:rsidRDefault="00CA706D" w:rsidP="00C12B5D"/>
          <w:p w14:paraId="4F14F629" w14:textId="5E736A2E" w:rsidR="00CA706D" w:rsidRPr="007A7CE5" w:rsidRDefault="00CA706D" w:rsidP="00C12B5D"/>
          <w:p w14:paraId="723455FD" w14:textId="18E8DB37" w:rsidR="00CA706D" w:rsidRPr="007A7CE5" w:rsidRDefault="00CA706D" w:rsidP="00C12B5D"/>
          <w:p w14:paraId="5CD3B59B" w14:textId="1D8D935E" w:rsidR="00CA706D" w:rsidRPr="007A7CE5" w:rsidRDefault="00C33663" w:rsidP="00C12B5D">
            <w:r w:rsidRPr="00415D59">
              <w:rPr>
                <w:rFonts w:asciiTheme="minorHAnsi" w:eastAsia="Franklin Gothic Book" w:hAnsiTheme="minorHAnsi" w:cs="Times New Roman (Headings CS)"/>
                <w:b/>
                <w:caps/>
                <w:noProof/>
                <w:spacing w:val="20"/>
                <w:szCs w:val="26"/>
              </w:rPr>
              <w:drawing>
                <wp:anchor distT="0" distB="0" distL="114300" distR="114300" simplePos="0" relativeHeight="251787776" behindDoc="0" locked="0" layoutInCell="1" allowOverlap="1" wp14:anchorId="4C48E725" wp14:editId="670F46BA">
                  <wp:simplePos x="0" y="0"/>
                  <wp:positionH relativeFrom="column">
                    <wp:posOffset>-521335</wp:posOffset>
                  </wp:positionH>
                  <wp:positionV relativeFrom="paragraph">
                    <wp:posOffset>198120</wp:posOffset>
                  </wp:positionV>
                  <wp:extent cx="3616960" cy="1800225"/>
                  <wp:effectExtent l="0" t="0" r="2540" b="9525"/>
                  <wp:wrapNone/>
                  <wp:docPr id="364" name="Pictur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96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EAEE53" w14:textId="482DC677" w:rsidR="00CA706D" w:rsidRPr="007A7CE5" w:rsidRDefault="00CA706D" w:rsidP="00C12B5D"/>
          <w:p w14:paraId="0FC5B907" w14:textId="4ADDE489" w:rsidR="00CA706D" w:rsidRPr="007A7CE5" w:rsidRDefault="00CA706D" w:rsidP="00C12B5D"/>
          <w:p w14:paraId="2F57F0F9" w14:textId="77777777" w:rsidR="00CA706D" w:rsidRPr="007A7CE5" w:rsidRDefault="00CA706D" w:rsidP="00C12B5D"/>
          <w:p w14:paraId="5BC45978" w14:textId="0DF04498" w:rsidR="00CA706D" w:rsidRDefault="00CA706D" w:rsidP="00C12B5D">
            <w:pPr>
              <w:rPr>
                <w:rFonts w:eastAsia="Franklin Gothic Book" w:cs="Franklin Gothic Book"/>
                <w:noProof/>
                <w:color w:val="94B6D2" w:themeColor="accent1"/>
                <w:sz w:val="24"/>
                <w:lang w:bidi="en-US"/>
              </w:rPr>
            </w:pPr>
          </w:p>
          <w:p w14:paraId="16A948B5" w14:textId="54880472" w:rsidR="00CA706D" w:rsidRDefault="00CA706D" w:rsidP="00C12B5D">
            <w:pPr>
              <w:rPr>
                <w:noProof/>
              </w:rPr>
            </w:pPr>
          </w:p>
          <w:p w14:paraId="775701BF" w14:textId="570A5267" w:rsidR="00CA706D" w:rsidRPr="007A7CE5" w:rsidRDefault="00C33663" w:rsidP="00C12B5D">
            <w:r w:rsidRPr="00E93E60">
              <w:rPr>
                <w:noProof/>
              </w:rPr>
              <w:drawing>
                <wp:anchor distT="0" distB="0" distL="114300" distR="114300" simplePos="0" relativeHeight="251840000" behindDoc="0" locked="0" layoutInCell="1" allowOverlap="1" wp14:anchorId="15820EC5" wp14:editId="494750A3">
                  <wp:simplePos x="0" y="0"/>
                  <wp:positionH relativeFrom="column">
                    <wp:posOffset>-516255</wp:posOffset>
                  </wp:positionH>
                  <wp:positionV relativeFrom="paragraph">
                    <wp:posOffset>1522730</wp:posOffset>
                  </wp:positionV>
                  <wp:extent cx="3761740" cy="1419225"/>
                  <wp:effectExtent l="0" t="0" r="0" b="9525"/>
                  <wp:wrapNone/>
                  <wp:docPr id="371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74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9E2EF48" w14:textId="65DD9E89" w:rsidR="0080408C" w:rsidRDefault="00E93E60">
      <w:r w:rsidRPr="002809B5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827712" behindDoc="0" locked="0" layoutInCell="1" allowOverlap="1" wp14:anchorId="1D4AA4AA" wp14:editId="6BD774CF">
            <wp:simplePos x="0" y="0"/>
            <wp:positionH relativeFrom="column">
              <wp:posOffset>428625</wp:posOffset>
            </wp:positionH>
            <wp:positionV relativeFrom="paragraph">
              <wp:posOffset>-292100</wp:posOffset>
            </wp:positionV>
            <wp:extent cx="2721610" cy="1196340"/>
            <wp:effectExtent l="0" t="0" r="2540" b="3810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2374" w14:textId="688B8809" w:rsidR="000E039D" w:rsidRDefault="0080408C">
      <w:r>
        <w:br w:type="page"/>
      </w:r>
    </w:p>
    <w:tbl>
      <w:tblPr>
        <w:tblW w:w="0" w:type="auto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56"/>
        <w:gridCol w:w="4516"/>
        <w:gridCol w:w="493"/>
        <w:gridCol w:w="525"/>
        <w:gridCol w:w="4710"/>
      </w:tblGrid>
      <w:tr w:rsidR="000E039D" w:rsidRPr="000E039D" w14:paraId="61A6941C" w14:textId="77777777" w:rsidTr="00C12B5D">
        <w:trPr>
          <w:trHeight w:val="864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3ADD97CC" w14:textId="7AA7F973" w:rsidR="000E039D" w:rsidRPr="000E039D" w:rsidRDefault="000E039D" w:rsidP="000E039D">
            <w:pPr>
              <w:keepNext/>
              <w:keepLines/>
              <w:jc w:val="center"/>
              <w:outlineLvl w:val="0"/>
              <w:rPr>
                <w:rFonts w:asciiTheme="minorHAnsi" w:eastAsia="Franklin Gothic Book" w:hAnsiTheme="minorHAnsi" w:cs="Times New Roman (Headings CS)"/>
                <w:caps/>
                <w:spacing w:val="20"/>
                <w:sz w:val="44"/>
                <w:szCs w:val="32"/>
              </w:rPr>
            </w:pPr>
            <w:r w:rsidRPr="000E039D">
              <w:rPr>
                <w:rFonts w:asciiTheme="minorHAnsi" w:eastAsia="Franklin Gothic Book" w:hAnsiTheme="minorHAnsi" w:cs="Times New Roman (Headings CS)"/>
                <w:caps/>
                <w:noProof/>
                <w:spacing w:val="20"/>
                <w:sz w:val="2"/>
                <w:szCs w:val="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58432" behindDoc="1" locked="1" layoutInCell="1" allowOverlap="1" wp14:anchorId="7ED82590" wp14:editId="452604EA">
                      <wp:simplePos x="0" y="0"/>
                      <wp:positionH relativeFrom="column">
                        <wp:posOffset>-504825</wp:posOffset>
                      </wp:positionH>
                      <wp:positionV relativeFrom="paragraph">
                        <wp:posOffset>-537845</wp:posOffset>
                      </wp:positionV>
                      <wp:extent cx="7772400" cy="10058400"/>
                      <wp:effectExtent l="0" t="0" r="0" b="0"/>
                      <wp:wrapNone/>
                      <wp:docPr id="32" name="Rectangle 3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EFFCD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100000</wp14:pctWidth>
                      </wp14:sizeRelH>
                      <wp14:sizeRelV relativeFrom="page">
                        <wp14:pctHeight>100000</wp14:pctHeight>
                      </wp14:sizeRelV>
                    </wp:anchor>
                  </w:drawing>
                </mc:Choice>
                <mc:Fallback>
                  <w:pict>
                    <v:rect w14:anchorId="5CB9F79F" id="Rectangle 32" o:spid="_x0000_s1026" alt="&quot;&quot;" style="position:absolute;margin-left:-39.75pt;margin-top:-42.35pt;width:612pt;height:11in;z-index:-251458048;visibility:visible;mso-wrap-style:square;mso-width-percent:1000;mso-height-percent:100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" fillcolor="#feffcd" stroked="f" strokeweight="1pt">
                      <w10:anchorlock/>
                    </v:rect>
                  </w:pict>
                </mc:Fallback>
              </mc:AlternateContent>
            </w:r>
            <w:r w:rsidRPr="000E039D">
              <w:rPr>
                <w:rFonts w:asciiTheme="minorHAnsi" w:eastAsia="Franklin Gothic Book" w:hAnsiTheme="minorHAnsi" w:cs="Times New Roman (Headings CS)"/>
                <w:caps/>
                <w:spacing w:val="20"/>
                <w:sz w:val="44"/>
                <w:szCs w:val="32"/>
              </w:rPr>
              <w:t>Pre-BuilT</w:t>
            </w:r>
          </w:p>
          <w:p w14:paraId="62152E85" w14:textId="77777777" w:rsidR="000E039D" w:rsidRPr="000E039D" w:rsidRDefault="000E039D" w:rsidP="000E039D"/>
        </w:tc>
      </w:tr>
      <w:tr w:rsidR="000E039D" w:rsidRPr="000E039D" w14:paraId="0B20543F" w14:textId="77777777" w:rsidTr="00C12B5D">
        <w:trPr>
          <w:trHeight w:val="288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4E8CD04F" w14:textId="292130D9" w:rsidR="000E039D" w:rsidRPr="000E039D" w:rsidRDefault="000E039D" w:rsidP="000E039D">
            <w:pPr>
              <w:keepNext/>
              <w:keepLines/>
              <w:jc w:val="center"/>
              <w:outlineLvl w:val="2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</w:pPr>
            <w:r w:rsidRPr="000E039D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Banners 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 |</w:t>
            </w:r>
            <w:proofErr w:type="gramStart"/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|  </w:t>
            </w:r>
            <w:r w:rsidRPr="000E039D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BlockQuotes</w:t>
            </w:r>
            <w:proofErr w:type="gramEnd"/>
          </w:p>
        </w:tc>
      </w:tr>
      <w:tr w:rsidR="000E039D" w:rsidRPr="000E039D" w14:paraId="0519E479" w14:textId="77777777" w:rsidTr="00C12B5D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724CBDCA" w14:textId="77777777" w:rsidR="000E039D" w:rsidRPr="000E039D" w:rsidRDefault="000E039D" w:rsidP="000E039D">
            <w:pPr>
              <w:rPr>
                <w:sz w:val="12"/>
                <w:szCs w:val="14"/>
              </w:rPr>
            </w:pPr>
          </w:p>
        </w:tc>
      </w:tr>
      <w:tr w:rsidR="000E039D" w:rsidRPr="000E039D" w14:paraId="232495FB" w14:textId="77777777" w:rsidTr="00C12B5D">
        <w:trPr>
          <w:trHeight w:val="533"/>
        </w:trPr>
        <w:tc>
          <w:tcPr>
            <w:tcW w:w="556" w:type="dxa"/>
          </w:tcPr>
          <w:p w14:paraId="4D5EB39F" w14:textId="02F21753" w:rsidR="000E039D" w:rsidRPr="000E039D" w:rsidRDefault="000E039D" w:rsidP="000E039D">
            <w:pPr>
              <w:spacing w:before="20"/>
            </w:pPr>
            <w:r w:rsidRPr="000E039D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872768" behindDoc="0" locked="0" layoutInCell="1" allowOverlap="1" wp14:anchorId="5E976BBC" wp14:editId="603D528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6671945</wp:posOffset>
                  </wp:positionV>
                  <wp:extent cx="3328035" cy="782320"/>
                  <wp:effectExtent l="0" t="0" r="5715" b="0"/>
                  <wp:wrapNone/>
                  <wp:docPr id="45" name="Picture 4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Text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35" cy="78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16" w:type="dxa"/>
          </w:tcPr>
          <w:p w14:paraId="451DC768" w14:textId="1C756F58" w:rsidR="000E039D" w:rsidRPr="000E039D" w:rsidRDefault="006F609A" w:rsidP="000E039D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 w:rsidRPr="000E039D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67648" behindDoc="0" locked="0" layoutInCell="1" allowOverlap="1" wp14:anchorId="73EA5F72" wp14:editId="11ABA18A">
                      <wp:simplePos x="0" y="0"/>
                      <wp:positionH relativeFrom="page">
                        <wp:posOffset>54610</wp:posOffset>
                      </wp:positionH>
                      <wp:positionV relativeFrom="paragraph">
                        <wp:posOffset>187325</wp:posOffset>
                      </wp:positionV>
                      <wp:extent cx="2517140" cy="3184525"/>
                      <wp:effectExtent l="0" t="0" r="0" b="0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7140" cy="31845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AAE318" w14:textId="77777777" w:rsidR="000E039D" w:rsidRPr="00093530" w:rsidRDefault="000E039D" w:rsidP="000E039D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30D6F446" w14:textId="77777777" w:rsidR="000E039D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heading</w:t>
                                  </w:r>
                                </w:p>
                                <w:p w14:paraId="4165F221" w14:textId="77777777" w:rsidR="000E039D" w:rsidRPr="00880B71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880B7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subheading</w:t>
                                  </w:r>
                                </w:p>
                                <w:p w14:paraId="7F06A783" w14:textId="77777777" w:rsidR="000E039D" w:rsidRPr="00880B71" w:rsidRDefault="000E039D" w:rsidP="000E039D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 w:rsidRPr="00880B7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Content (Text)</w:t>
                                  </w:r>
                                </w:p>
                                <w:p w14:paraId="3D555064" w14:textId="77777777" w:rsidR="000E039D" w:rsidRPr="00880B71" w:rsidRDefault="000E039D" w:rsidP="000E039D">
                                  <w:pPr>
                                    <w:ind w:left="284"/>
                                    <w:rPr>
                                      <w:rFonts w:eastAsia="Franklin Gothic Book"/>
                                    </w:rPr>
                                  </w:pPr>
                                </w:p>
                                <w:p w14:paraId="0CF9D34A" w14:textId="77777777" w:rsidR="000E039D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image</w:t>
                                  </w:r>
                                </w:p>
                                <w:p w14:paraId="672B71E2" w14:textId="77777777" w:rsidR="000E039D" w:rsidRDefault="000E039D" w:rsidP="000E039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 w:rsidRPr="00D1067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Source / Link to Image</w:t>
                                  </w:r>
                                </w:p>
                                <w:p w14:paraId="08BCC731" w14:textId="77777777" w:rsidR="000E039D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D325F58" w14:textId="77777777" w:rsidR="000E039D" w:rsidRPr="00D10672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type</w:t>
                                  </w:r>
                                </w:p>
                                <w:p w14:paraId="208083D2" w14:textId="77777777" w:rsidR="000E039D" w:rsidRPr="002B48BA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activity</w:t>
                                  </w:r>
                                </w:p>
                                <w:p w14:paraId="7D4DC263" w14:textId="77777777" w:rsidR="000E039D" w:rsidRPr="002B48BA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consolidation</w:t>
                                  </w:r>
                                </w:p>
                                <w:p w14:paraId="2B274B86" w14:textId="77777777" w:rsidR="000E039D" w:rsidRPr="002B48BA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12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2B48BA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learn-more</w:t>
                                  </w:r>
                                </w:p>
                                <w:p w14:paraId="1D891B63" w14:textId="77777777" w:rsidR="000E039D" w:rsidRDefault="000E039D" w:rsidP="000E039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FEC7849" w14:textId="77777777" w:rsidR="000E039D" w:rsidRDefault="000E039D" w:rsidP="000E039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DCF61C3" w14:textId="77777777" w:rsidR="000E039D" w:rsidRPr="00880B71" w:rsidRDefault="000E039D" w:rsidP="000E039D">
                                  <w:p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EA5F72" id="_x0000_s1036" type="#_x0000_t202" style="position:absolute;margin-left:4.3pt;margin-top:14.75pt;width:198.2pt;height:250.75pt;z-index:2518676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" filled="f" stroked="f">
                      <v:textbox>
                        <w:txbxContent>
                          <w:p w14:paraId="42AAE318" w14:textId="77777777" w:rsidR="000E039D" w:rsidRPr="00093530" w:rsidRDefault="000E039D" w:rsidP="000E039D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30D6F446" w14:textId="77777777" w:rsidR="000E039D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heading</w:t>
                            </w:r>
                          </w:p>
                          <w:p w14:paraId="4165F221" w14:textId="77777777" w:rsidR="000E039D" w:rsidRPr="00880B71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880B7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subheading</w:t>
                            </w:r>
                          </w:p>
                          <w:p w14:paraId="7F06A783" w14:textId="77777777" w:rsidR="000E039D" w:rsidRPr="00880B71" w:rsidRDefault="000E039D" w:rsidP="000E039D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 w:rsidRPr="00880B7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Content (Text)</w:t>
                            </w:r>
                          </w:p>
                          <w:p w14:paraId="3D555064" w14:textId="77777777" w:rsidR="000E039D" w:rsidRPr="00880B71" w:rsidRDefault="000E039D" w:rsidP="000E039D">
                            <w:pPr>
                              <w:ind w:left="284"/>
                              <w:rPr>
                                <w:rFonts w:eastAsia="Franklin Gothic Book"/>
                              </w:rPr>
                            </w:pPr>
                          </w:p>
                          <w:p w14:paraId="0CF9D34A" w14:textId="77777777" w:rsidR="000E039D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image</w:t>
                            </w:r>
                          </w:p>
                          <w:p w14:paraId="672B71E2" w14:textId="77777777" w:rsidR="000E039D" w:rsidRDefault="000E039D" w:rsidP="000E039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 w:rsidRPr="00D1067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Source / Link to Image</w:t>
                            </w:r>
                          </w:p>
                          <w:p w14:paraId="08BCC731" w14:textId="77777777" w:rsidR="000E039D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D325F58" w14:textId="77777777" w:rsidR="000E039D" w:rsidRPr="00D10672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type</w:t>
                            </w:r>
                          </w:p>
                          <w:p w14:paraId="208083D2" w14:textId="77777777" w:rsidR="000E039D" w:rsidRPr="002B48BA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activity</w:t>
                            </w:r>
                          </w:p>
                          <w:p w14:paraId="7D4DC263" w14:textId="77777777" w:rsidR="000E039D" w:rsidRPr="002B48BA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consolidation</w:t>
                            </w:r>
                          </w:p>
                          <w:p w14:paraId="2B274B86" w14:textId="77777777" w:rsidR="000E039D" w:rsidRPr="002B48BA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2B48BA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learn-more</w:t>
                            </w:r>
                          </w:p>
                          <w:p w14:paraId="1D891B63" w14:textId="77777777" w:rsidR="000E039D" w:rsidRDefault="000E039D" w:rsidP="000E039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FEC7849" w14:textId="77777777" w:rsidR="000E039D" w:rsidRDefault="000E039D" w:rsidP="000E039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DCF61C3" w14:textId="77777777" w:rsidR="000E039D" w:rsidRPr="00880B71" w:rsidRDefault="000E039D" w:rsidP="000E039D">
                            <w:p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0E039D" w:rsidRPr="000E039D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 xml:space="preserve"> Banner</w:t>
            </w:r>
          </w:p>
          <w:p w14:paraId="2277C929" w14:textId="79AEE883" w:rsidR="000E039D" w:rsidRPr="000E039D" w:rsidRDefault="000E039D" w:rsidP="000E039D"/>
          <w:p w14:paraId="686CDE58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39AB581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5131E00B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016CD919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7D1320E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F7A0FBD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8BAA3FF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B323B6A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111E19D1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AD12544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548F8056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203B4CE5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1E01A504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0244A4B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B42EFCB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868672" behindDoc="0" locked="0" layoutInCell="1" allowOverlap="1" wp14:anchorId="54C5A045" wp14:editId="3CA25D92">
                  <wp:simplePos x="0" y="0"/>
                  <wp:positionH relativeFrom="column">
                    <wp:posOffset>-297133</wp:posOffset>
                  </wp:positionH>
                  <wp:positionV relativeFrom="paragraph">
                    <wp:posOffset>175260</wp:posOffset>
                  </wp:positionV>
                  <wp:extent cx="3362676" cy="768096"/>
                  <wp:effectExtent l="0" t="0" r="0" b="0"/>
                  <wp:wrapNone/>
                  <wp:docPr id="38" name="Picture 3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Text&#10;&#10;Description automatically generated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676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F622B3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A9E12B5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5D406FE3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0C1131E8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0AB44DFA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869696" behindDoc="0" locked="0" layoutInCell="1" allowOverlap="1" wp14:anchorId="3BEC7B90" wp14:editId="7A4D0EC3">
                  <wp:simplePos x="0" y="0"/>
                  <wp:positionH relativeFrom="column">
                    <wp:posOffset>-292735</wp:posOffset>
                  </wp:positionH>
                  <wp:positionV relativeFrom="paragraph">
                    <wp:posOffset>233680</wp:posOffset>
                  </wp:positionV>
                  <wp:extent cx="3248571" cy="2352675"/>
                  <wp:effectExtent l="0" t="0" r="9525" b="0"/>
                  <wp:wrapNone/>
                  <wp:docPr id="43" name="Picture 43" descr="A picture containing text, electronics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containing text, electronics, screenshot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539" cy="235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20283E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6B4A3BE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AFAAC55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noProof/>
              </w:rPr>
              <w:t xml:space="preserve"> </w:t>
            </w:r>
          </w:p>
        </w:tc>
        <w:tc>
          <w:tcPr>
            <w:tcW w:w="493" w:type="dxa"/>
          </w:tcPr>
          <w:p w14:paraId="3DB1F978" w14:textId="77777777" w:rsidR="000E039D" w:rsidRPr="000E039D" w:rsidRDefault="000E039D" w:rsidP="000E039D"/>
        </w:tc>
        <w:tc>
          <w:tcPr>
            <w:tcW w:w="525" w:type="dxa"/>
          </w:tcPr>
          <w:p w14:paraId="6FBC3A19" w14:textId="1B86E1BC" w:rsidR="000E039D" w:rsidRPr="000E039D" w:rsidRDefault="000E039D" w:rsidP="000E039D">
            <w:pPr>
              <w:spacing w:before="20"/>
            </w:pPr>
          </w:p>
        </w:tc>
        <w:tc>
          <w:tcPr>
            <w:tcW w:w="4710" w:type="dxa"/>
          </w:tcPr>
          <w:p w14:paraId="230DB231" w14:textId="2EC711B1" w:rsidR="000E039D" w:rsidRPr="000E039D" w:rsidRDefault="006F609A" w:rsidP="000E039D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 w:rsidRPr="000E039D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64576" behindDoc="0" locked="0" layoutInCell="1" allowOverlap="1" wp14:anchorId="793C4BAB" wp14:editId="317CBAD2">
                      <wp:simplePos x="0" y="0"/>
                      <wp:positionH relativeFrom="page">
                        <wp:posOffset>55880</wp:posOffset>
                      </wp:positionH>
                      <wp:positionV relativeFrom="paragraph">
                        <wp:posOffset>187325</wp:posOffset>
                      </wp:positionV>
                      <wp:extent cx="2711450" cy="2096770"/>
                      <wp:effectExtent l="0" t="0" r="0" b="0"/>
                      <wp:wrapNone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1450" cy="20967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E63621" w14:textId="77777777" w:rsidR="000E039D" w:rsidRPr="00093530" w:rsidRDefault="000E039D" w:rsidP="000E039D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15B763FC" w14:textId="77777777" w:rsidR="000E039D" w:rsidRPr="00093530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text</w:t>
                                  </w:r>
                                </w:p>
                                <w:p w14:paraId="378385C7" w14:textId="77777777" w:rsidR="000E039D" w:rsidRPr="00880B71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8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880B71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Content (Text)</w:t>
                                  </w:r>
                                </w:p>
                                <w:p w14:paraId="4BAFE4DB" w14:textId="77777777" w:rsidR="000E039D" w:rsidRPr="00E15582" w:rsidRDefault="000E039D" w:rsidP="000E039D">
                                  <w:pPr>
                                    <w:pStyle w:val="ListParagraph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</w:p>
                                <w:p w14:paraId="35EB7CED" w14:textId="77777777" w:rsidR="000E039D" w:rsidRPr="00093530" w:rsidRDefault="000E039D" w:rsidP="000E039D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type</w:t>
                                  </w:r>
                                </w:p>
                                <w:p w14:paraId="262461FF" w14:textId="77777777" w:rsidR="000E039D" w:rsidRPr="00E15582" w:rsidRDefault="000E039D" w:rsidP="000E039D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ind w:left="709" w:hanging="425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Large </w:t>
                                  </w:r>
                                  <w:r w:rsidRPr="00E1558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OR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 xml:space="preserve">Small </w:t>
                                  </w:r>
                                  <w:r w:rsidRPr="00E1558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(</w:t>
                                  </w:r>
                                  <w:proofErr w:type="spellStart"/>
                                  <w:proofErr w:type="gramStart"/>
                                  <w:r w:rsidRPr="00E1558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default:Large</w:t>
                                  </w:r>
                                  <w:proofErr w:type="spellEnd"/>
                                  <w:proofErr w:type="gramEnd"/>
                                  <w:r w:rsidRPr="00E15582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)</w:t>
                                  </w:r>
                                </w:p>
                                <w:p w14:paraId="5CD03B91" w14:textId="77777777" w:rsidR="000E039D" w:rsidRDefault="000E039D" w:rsidP="000E039D">
                                  <w:pPr>
                                    <w:pStyle w:val="ListParagraph"/>
                                    <w:ind w:left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*Large = Blue</w:t>
                                  </w:r>
                                </w:p>
                                <w:p w14:paraId="3B8A11E7" w14:textId="77777777" w:rsidR="000E039D" w:rsidRPr="00093530" w:rsidRDefault="000E039D" w:rsidP="000E039D">
                                  <w:pPr>
                                    <w:pStyle w:val="ListParagraph"/>
                                    <w:ind w:left="709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i/>
                                      <w:iCs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*Small = Purple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3C4BAB" id="_x0000_s1037" type="#_x0000_t202" style="position:absolute;margin-left:4.4pt;margin-top:14.75pt;width:213.5pt;height:165.1pt;z-index:25186457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" filled="f" stroked="f">
                      <v:textbox>
                        <w:txbxContent>
                          <w:p w14:paraId="37E63621" w14:textId="77777777" w:rsidR="000E039D" w:rsidRPr="00093530" w:rsidRDefault="000E039D" w:rsidP="000E039D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15B763FC" w14:textId="77777777" w:rsidR="000E039D" w:rsidRPr="00093530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text</w:t>
                            </w:r>
                          </w:p>
                          <w:p w14:paraId="378385C7" w14:textId="77777777" w:rsidR="000E039D" w:rsidRPr="00880B71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880B71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Content (Text)</w:t>
                            </w:r>
                          </w:p>
                          <w:p w14:paraId="4BAFE4DB" w14:textId="77777777" w:rsidR="000E039D" w:rsidRPr="00E15582" w:rsidRDefault="000E039D" w:rsidP="000E039D">
                            <w:pPr>
                              <w:pStyle w:val="ListParagraph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</w:p>
                          <w:p w14:paraId="35EB7CED" w14:textId="77777777" w:rsidR="000E039D" w:rsidRPr="00093530" w:rsidRDefault="000E039D" w:rsidP="000E039D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type</w:t>
                            </w:r>
                          </w:p>
                          <w:p w14:paraId="262461FF" w14:textId="77777777" w:rsidR="000E039D" w:rsidRPr="00E15582" w:rsidRDefault="000E039D" w:rsidP="000E039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ind w:left="709" w:hanging="425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Cs w:val="22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Large </w:t>
                            </w:r>
                            <w:r w:rsidRPr="00E1558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OR </w:t>
                            </w:r>
                            <w:r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 xml:space="preserve">Small </w:t>
                            </w:r>
                            <w:r w:rsidRPr="00E1558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E1558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default:Large</w:t>
                            </w:r>
                            <w:proofErr w:type="spellEnd"/>
                            <w:proofErr w:type="gramEnd"/>
                            <w:r w:rsidRPr="00E15582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)</w:t>
                            </w:r>
                          </w:p>
                          <w:p w14:paraId="5CD03B91" w14:textId="77777777" w:rsidR="000E039D" w:rsidRDefault="000E039D" w:rsidP="000E039D">
                            <w:pPr>
                              <w:pStyle w:val="ListParagraph"/>
                              <w:ind w:left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*Large = Blue</w:t>
                            </w:r>
                          </w:p>
                          <w:p w14:paraId="3B8A11E7" w14:textId="77777777" w:rsidR="000E039D" w:rsidRPr="00093530" w:rsidRDefault="000E039D" w:rsidP="000E039D">
                            <w:pPr>
                              <w:pStyle w:val="ListParagraph"/>
                              <w:ind w:left="709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i/>
                                <w:iCs/>
                                <w:szCs w:val="22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*Small = Purple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0E039D" w:rsidRPr="000E039D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 xml:space="preserve"> BlockQuote</w:t>
            </w:r>
          </w:p>
          <w:p w14:paraId="5F79C4DC" w14:textId="51B52E89" w:rsidR="000E039D" w:rsidRPr="000E039D" w:rsidRDefault="000E039D" w:rsidP="000E039D"/>
          <w:p w14:paraId="5D821B9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36855E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4B3682A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1AFDB69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2814847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24BE8C4F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D19753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14B36407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111233B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9815B3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0295ED9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CC920D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5AFE71B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E5C4EA4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641E462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873792" behindDoc="0" locked="0" layoutInCell="1" allowOverlap="1" wp14:anchorId="5A63DE3F" wp14:editId="4451F958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176530</wp:posOffset>
                  </wp:positionV>
                  <wp:extent cx="2844800" cy="673100"/>
                  <wp:effectExtent l="0" t="0" r="0" b="0"/>
                  <wp:wrapNone/>
                  <wp:docPr id="46" name="Picture 46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Text&#10;&#10;Description automatically generated with medium confidence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E378B8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199ADAA7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64C2E7CC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2443609E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7DE4944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35AD949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  <w:r w:rsidRPr="000E039D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859456" behindDoc="0" locked="0" layoutInCell="1" allowOverlap="1" wp14:anchorId="17D7725F" wp14:editId="3F4B7257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58632</wp:posOffset>
                  </wp:positionV>
                  <wp:extent cx="2814574" cy="2352675"/>
                  <wp:effectExtent l="0" t="0" r="5080" b="0"/>
                  <wp:wrapNone/>
                  <wp:docPr id="33" name="Picture 3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Text&#10;&#10;Description automatically generated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574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F293080" w14:textId="77777777" w:rsidR="000E039D" w:rsidRPr="000E039D" w:rsidRDefault="000E039D" w:rsidP="000E039D">
            <w:pPr>
              <w:rPr>
                <w:rFonts w:ascii="Times New Roman" w:hAnsi="Times New Roman"/>
                <w:sz w:val="24"/>
              </w:rPr>
            </w:pPr>
          </w:p>
          <w:p w14:paraId="4A3696AF" w14:textId="77777777" w:rsidR="000E039D" w:rsidRPr="000E039D" w:rsidRDefault="000E039D" w:rsidP="000E039D"/>
          <w:p w14:paraId="2B3F9EE7" w14:textId="77777777" w:rsidR="000E039D" w:rsidRPr="000E039D" w:rsidRDefault="000E039D" w:rsidP="000E039D"/>
          <w:p w14:paraId="42BFC9E7" w14:textId="77777777" w:rsidR="000E039D" w:rsidRPr="000E039D" w:rsidRDefault="000E039D" w:rsidP="000E039D"/>
          <w:p w14:paraId="52B16F6B" w14:textId="77777777" w:rsidR="000E039D" w:rsidRPr="000E039D" w:rsidRDefault="000E039D" w:rsidP="000E039D"/>
          <w:p w14:paraId="7C0C472A" w14:textId="77777777" w:rsidR="000E039D" w:rsidRPr="000E039D" w:rsidRDefault="000E039D" w:rsidP="000E039D"/>
          <w:p w14:paraId="7E131AA7" w14:textId="77777777" w:rsidR="000E039D" w:rsidRPr="000E039D" w:rsidRDefault="000E039D" w:rsidP="000E039D"/>
          <w:p w14:paraId="3DF2775F" w14:textId="77777777" w:rsidR="000E039D" w:rsidRPr="000E039D" w:rsidRDefault="000E039D" w:rsidP="000E039D"/>
          <w:p w14:paraId="19DA5759" w14:textId="77777777" w:rsidR="000E039D" w:rsidRPr="000E039D" w:rsidRDefault="000E039D" w:rsidP="000E039D"/>
          <w:p w14:paraId="6855B105" w14:textId="77777777" w:rsidR="000E039D" w:rsidRPr="000E039D" w:rsidRDefault="000E039D" w:rsidP="000E039D"/>
          <w:p w14:paraId="3A74F5CB" w14:textId="77777777" w:rsidR="000E039D" w:rsidRPr="000E039D" w:rsidRDefault="000E039D" w:rsidP="000E039D"/>
          <w:p w14:paraId="34063295" w14:textId="77777777" w:rsidR="000E039D" w:rsidRPr="000E039D" w:rsidRDefault="000E039D" w:rsidP="000E039D"/>
          <w:p w14:paraId="6CCF3CB1" w14:textId="77777777" w:rsidR="000E039D" w:rsidRPr="000E039D" w:rsidRDefault="000E039D" w:rsidP="000E039D"/>
          <w:p w14:paraId="655845D7" w14:textId="77777777" w:rsidR="000E039D" w:rsidRPr="000E039D" w:rsidRDefault="000E039D" w:rsidP="000E039D"/>
          <w:p w14:paraId="067C268B" w14:textId="77777777" w:rsidR="000E039D" w:rsidRPr="000E039D" w:rsidRDefault="000E039D" w:rsidP="000E039D"/>
          <w:p w14:paraId="63DF6960" w14:textId="77777777" w:rsidR="000E039D" w:rsidRPr="000E039D" w:rsidRDefault="000E039D" w:rsidP="000E039D"/>
          <w:p w14:paraId="0CDA81A3" w14:textId="77777777" w:rsidR="000E039D" w:rsidRPr="000E039D" w:rsidRDefault="000E039D" w:rsidP="000E039D">
            <w:r w:rsidRPr="000E039D">
              <w:rPr>
                <w:noProof/>
              </w:rPr>
              <w:drawing>
                <wp:anchor distT="0" distB="0" distL="114300" distR="114300" simplePos="0" relativeHeight="251874816" behindDoc="0" locked="0" layoutInCell="1" allowOverlap="1" wp14:anchorId="4C6E468D" wp14:editId="3D956BFC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0</wp:posOffset>
                  </wp:positionV>
                  <wp:extent cx="2844800" cy="521335"/>
                  <wp:effectExtent l="0" t="0" r="0" b="0"/>
                  <wp:wrapNone/>
                  <wp:docPr id="47" name="Picture 47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Text&#10;&#10;Description automatically generated with medium confidence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52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AC040F" w14:textId="77777777" w:rsidR="000E039D" w:rsidRPr="000E039D" w:rsidRDefault="000E039D" w:rsidP="000E039D"/>
        </w:tc>
      </w:tr>
    </w:tbl>
    <w:p w14:paraId="205B36E3" w14:textId="7F599907" w:rsidR="000E039D" w:rsidRDefault="000E039D"/>
    <w:p w14:paraId="2B509648" w14:textId="77777777" w:rsidR="000E039D" w:rsidRDefault="000E039D">
      <w:r>
        <w:br w:type="page"/>
      </w:r>
    </w:p>
    <w:tbl>
      <w:tblPr>
        <w:tblW w:w="0" w:type="auto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556"/>
        <w:gridCol w:w="4516"/>
        <w:gridCol w:w="493"/>
        <w:gridCol w:w="525"/>
        <w:gridCol w:w="4710"/>
      </w:tblGrid>
      <w:tr w:rsidR="00F45215" w:rsidRPr="00F45215" w14:paraId="2F815AB8" w14:textId="77777777" w:rsidTr="00C12B5D">
        <w:trPr>
          <w:trHeight w:val="864"/>
        </w:trPr>
        <w:tc>
          <w:tcPr>
            <w:tcW w:w="10800" w:type="dxa"/>
            <w:gridSpan w:val="5"/>
            <w:tcBorders>
              <w:bottom w:val="single" w:sz="18" w:space="0" w:color="4B4545" w:themeColor="accent6" w:themeShade="80"/>
            </w:tcBorders>
          </w:tcPr>
          <w:p w14:paraId="67EAA323" w14:textId="5DCB99F2" w:rsidR="00F45215" w:rsidRPr="00F45215" w:rsidRDefault="00F45215" w:rsidP="00F45215">
            <w:pPr>
              <w:keepNext/>
              <w:keepLines/>
              <w:tabs>
                <w:tab w:val="left" w:pos="720"/>
                <w:tab w:val="center" w:pos="5285"/>
              </w:tabs>
              <w:jc w:val="center"/>
              <w:outlineLvl w:val="0"/>
              <w:rPr>
                <w:rFonts w:asciiTheme="minorHAnsi" w:eastAsia="Franklin Gothic Book" w:hAnsiTheme="minorHAnsi" w:cs="Times New Roman (Headings CS)"/>
                <w:caps/>
                <w:spacing w:val="20"/>
                <w:sz w:val="44"/>
                <w:szCs w:val="32"/>
              </w:rPr>
            </w:pPr>
            <w:r w:rsidRPr="00F45215">
              <w:rPr>
                <w:rFonts w:asciiTheme="minorHAnsi" w:eastAsia="Franklin Gothic Book" w:hAnsiTheme="minorHAnsi" w:cs="Times New Roman (Headings CS)"/>
                <w:caps/>
                <w:noProof/>
                <w:spacing w:val="20"/>
                <w:sz w:val="44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7808" behindDoc="1" locked="1" layoutInCell="1" allowOverlap="1" wp14:anchorId="21AD83D0" wp14:editId="5BBC9720">
                      <wp:simplePos x="0" y="0"/>
                      <wp:positionH relativeFrom="column">
                        <wp:posOffset>-511175</wp:posOffset>
                      </wp:positionH>
                      <wp:positionV relativeFrom="paragraph">
                        <wp:posOffset>-530225</wp:posOffset>
                      </wp:positionV>
                      <wp:extent cx="7772400" cy="10096500"/>
                      <wp:effectExtent l="0" t="0" r="0" b="0"/>
                      <wp:wrapNone/>
                      <wp:docPr id="381" name="Rectangle 38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2400" cy="10096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EFFCD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5310876" w14:textId="0B3A8AC4" w:rsidR="00F45215" w:rsidRDefault="00F45215" w:rsidP="00F45215">
                                  <w:pPr>
                                    <w:jc w:val="center"/>
                                  </w:pPr>
                                </w:p>
                                <w:p w14:paraId="5FEA3101" w14:textId="77777777" w:rsidR="00EC0EBB" w:rsidRDefault="00EC0EBB" w:rsidP="00F45215">
                                  <w:pPr>
                                    <w:jc w:val="center"/>
                                  </w:pPr>
                                </w:p>
                                <w:p w14:paraId="451E5AD4" w14:textId="44805019" w:rsidR="00F45215" w:rsidRDefault="00F45215" w:rsidP="00F45215">
                                  <w:pPr>
                                    <w:jc w:val="center"/>
                                  </w:pPr>
                                </w:p>
                                <w:p w14:paraId="098DB237" w14:textId="1BFAA75F" w:rsidR="00F67074" w:rsidRDefault="00F67074" w:rsidP="00F45215">
                                  <w:pPr>
                                    <w:jc w:val="center"/>
                                  </w:pPr>
                                </w:p>
                                <w:p w14:paraId="79F3B49C" w14:textId="1564C15B" w:rsidR="00F67074" w:rsidRDefault="00F67074" w:rsidP="00F45215">
                                  <w:pPr>
                                    <w:jc w:val="center"/>
                                  </w:pPr>
                                </w:p>
                                <w:p w14:paraId="555A7D20" w14:textId="0B7F0FE4" w:rsidR="00F67074" w:rsidRDefault="00F67074" w:rsidP="00F45215">
                                  <w:pPr>
                                    <w:jc w:val="center"/>
                                  </w:pPr>
                                </w:p>
                                <w:p w14:paraId="01E66798" w14:textId="269139EF" w:rsidR="00F67074" w:rsidRDefault="00F67074" w:rsidP="00F67074">
                                  <w:pPr>
                                    <w:ind w:left="1134"/>
                                  </w:pPr>
                                  <w:r>
                                    <w:rPr>
                                      <w:rFonts w:asciiTheme="minorHAnsi" w:eastAsia="Franklin Gothic Book" w:hAnsiTheme="minorHAnsi" w:cs="Times New Roman (Headings CS)"/>
                                      <w:b/>
                                      <w:caps/>
                                      <w:spacing w:val="20"/>
                                      <w:szCs w:val="26"/>
                                    </w:rPr>
                                    <w:t>Thematic Vocabulary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100000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AD83D0" id="Rectangle 381" o:spid="_x0000_s1038" alt="&quot;&quot;" style="position:absolute;left:0;text-align:left;margin-left:-40.25pt;margin-top:-41.75pt;width:612pt;height:795pt;z-index:-251548672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" fillcolor="#feffcd" stroked="f" strokeweight="1pt">
                      <v:textbox>
                        <w:txbxContent>
                          <w:p w14:paraId="05310876" w14:textId="0B3A8AC4" w:rsidR="00F45215" w:rsidRDefault="00F45215" w:rsidP="00F45215">
                            <w:pPr>
                              <w:jc w:val="center"/>
                            </w:pPr>
                          </w:p>
                          <w:p w14:paraId="5FEA3101" w14:textId="77777777" w:rsidR="00EC0EBB" w:rsidRDefault="00EC0EBB" w:rsidP="00F45215">
                            <w:pPr>
                              <w:jc w:val="center"/>
                            </w:pPr>
                          </w:p>
                          <w:p w14:paraId="451E5AD4" w14:textId="44805019" w:rsidR="00F45215" w:rsidRDefault="00F45215" w:rsidP="00F45215">
                            <w:pPr>
                              <w:jc w:val="center"/>
                            </w:pPr>
                          </w:p>
                          <w:p w14:paraId="098DB237" w14:textId="1BFAA75F" w:rsidR="00F67074" w:rsidRDefault="00F67074" w:rsidP="00F45215">
                            <w:pPr>
                              <w:jc w:val="center"/>
                            </w:pPr>
                          </w:p>
                          <w:p w14:paraId="79F3B49C" w14:textId="1564C15B" w:rsidR="00F67074" w:rsidRDefault="00F67074" w:rsidP="00F45215">
                            <w:pPr>
                              <w:jc w:val="center"/>
                            </w:pPr>
                          </w:p>
                          <w:p w14:paraId="555A7D20" w14:textId="0B7F0FE4" w:rsidR="00F67074" w:rsidRDefault="00F67074" w:rsidP="00F45215">
                            <w:pPr>
                              <w:jc w:val="center"/>
                            </w:pPr>
                          </w:p>
                          <w:p w14:paraId="01E66798" w14:textId="269139EF" w:rsidR="00F67074" w:rsidRDefault="00F67074" w:rsidP="00F67074">
                            <w:pPr>
                              <w:ind w:left="1134"/>
                            </w:pPr>
                            <w:r>
                              <w:rPr>
                                <w:rFonts w:asciiTheme="minorHAnsi" w:eastAsia="Franklin Gothic Book" w:hAnsiTheme="minorHAnsi" w:cs="Times New Roman (Headings CS)"/>
                                <w:b/>
                                <w:caps/>
                                <w:spacing w:val="20"/>
                                <w:szCs w:val="26"/>
                              </w:rPr>
                              <w:t>Thematic Vocabulary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  <w:r>
              <w:rPr>
                <w:rFonts w:asciiTheme="minorHAnsi" w:eastAsia="Franklin Gothic Book" w:hAnsiTheme="minorHAnsi" w:cs="Times New Roman (Headings CS)"/>
                <w:caps/>
                <w:spacing w:val="20"/>
                <w:sz w:val="44"/>
                <w:szCs w:val="32"/>
              </w:rPr>
              <w:t>Pre-build - cont</w:t>
            </w:r>
          </w:p>
        </w:tc>
      </w:tr>
      <w:tr w:rsidR="00F45215" w:rsidRPr="00F45215" w14:paraId="6A057B13" w14:textId="77777777" w:rsidTr="00C12B5D">
        <w:trPr>
          <w:trHeight w:val="288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  <w:left w:val="single" w:sz="18" w:space="0" w:color="4B4545" w:themeColor="accent6" w:themeShade="80"/>
              <w:bottom w:val="single" w:sz="18" w:space="0" w:color="4B4545" w:themeColor="accent6" w:themeShade="80"/>
              <w:right w:val="single" w:sz="18" w:space="0" w:color="4B4545" w:themeColor="accent6" w:themeShade="80"/>
            </w:tcBorders>
            <w:vAlign w:val="center"/>
          </w:tcPr>
          <w:p w14:paraId="108218FE" w14:textId="55F719DA" w:rsidR="00F45215" w:rsidRPr="00F45215" w:rsidRDefault="00405620" w:rsidP="00F45215">
            <w:pPr>
              <w:keepNext/>
              <w:keepLines/>
              <w:jc w:val="center"/>
              <w:outlineLvl w:val="2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</w:pP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Learning Goals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 </w:t>
            </w: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</w:t>
            </w:r>
            <w:r w:rsidR="00EC0EBB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||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</w:t>
            </w: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</w:t>
            </w:r>
            <w:r w:rsidR="004F4344" w:rsidRPr="004F4344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SKILLS</w:t>
            </w:r>
            <w:r w:rsidR="004F4344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&amp; H</w:t>
            </w:r>
            <w:r w:rsidR="009F33F0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>abits</w:t>
            </w:r>
            <w:r w:rsidR="00EC0EBB">
              <w:rPr>
                <w:rFonts w:asciiTheme="minorHAnsi" w:eastAsia="Franklin Gothic Book" w:hAnsiTheme="minorHAnsi" w:cs="Times New Roman (Headings CS)"/>
                <w:b/>
                <w:caps/>
                <w:spacing w:val="20"/>
              </w:rPr>
              <w:t xml:space="preserve"> ||   Thematic Vocabulary</w:t>
            </w:r>
          </w:p>
        </w:tc>
      </w:tr>
      <w:tr w:rsidR="00F45215" w:rsidRPr="00F45215" w14:paraId="5445BD9B" w14:textId="77777777" w:rsidTr="00C12B5D">
        <w:trPr>
          <w:trHeight w:val="20"/>
        </w:trPr>
        <w:tc>
          <w:tcPr>
            <w:tcW w:w="10800" w:type="dxa"/>
            <w:gridSpan w:val="5"/>
            <w:tcBorders>
              <w:top w:val="single" w:sz="18" w:space="0" w:color="4B4545" w:themeColor="accent6" w:themeShade="80"/>
            </w:tcBorders>
          </w:tcPr>
          <w:p w14:paraId="6F4F6795" w14:textId="2F0331EC" w:rsidR="00F45215" w:rsidRPr="00F45215" w:rsidRDefault="00F45215" w:rsidP="00F45215">
            <w:pPr>
              <w:rPr>
                <w:sz w:val="12"/>
                <w:szCs w:val="14"/>
              </w:rPr>
            </w:pPr>
          </w:p>
        </w:tc>
      </w:tr>
      <w:tr w:rsidR="00F45215" w:rsidRPr="00F45215" w14:paraId="5F756AE4" w14:textId="77777777" w:rsidTr="00C12B5D">
        <w:trPr>
          <w:trHeight w:val="533"/>
        </w:trPr>
        <w:tc>
          <w:tcPr>
            <w:tcW w:w="556" w:type="dxa"/>
          </w:tcPr>
          <w:p w14:paraId="1287D487" w14:textId="39A91E2B" w:rsidR="00F45215" w:rsidRPr="00F45215" w:rsidRDefault="006F609A" w:rsidP="00F45215">
            <w:pPr>
              <w:spacing w:before="20"/>
            </w:pPr>
            <w:r w:rsidRPr="00F45215">
              <w:rPr>
                <w:rFonts w:asciiTheme="minorHAnsi" w:eastAsia="Franklin Gothic Book" w:hAnsiTheme="minorHAnsi" w:cs="Times New Roman (Headings CS)"/>
                <w:b/>
                <w:caps/>
                <w:noProof/>
                <w:spacing w:val="20"/>
                <w:szCs w:val="26"/>
              </w:rPr>
              <mc:AlternateContent>
                <mc:Choice Requires="wps">
                  <w:drawing>
                    <wp:anchor distT="91440" distB="91440" distL="114300" distR="114300" simplePos="0" relativeHeight="252034560" behindDoc="0" locked="0" layoutInCell="1" allowOverlap="1" wp14:anchorId="7BBA62B6" wp14:editId="121868CA">
                      <wp:simplePos x="0" y="0"/>
                      <wp:positionH relativeFrom="page">
                        <wp:posOffset>304800</wp:posOffset>
                      </wp:positionH>
                      <wp:positionV relativeFrom="paragraph">
                        <wp:posOffset>3807460</wp:posOffset>
                      </wp:positionV>
                      <wp:extent cx="2816860" cy="1690370"/>
                      <wp:effectExtent l="0" t="0" r="0" b="5080"/>
                      <wp:wrapNone/>
                      <wp:docPr id="9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6860" cy="16903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27EF1" w14:textId="77777777" w:rsidR="00F67074" w:rsidRPr="00093530" w:rsidRDefault="00F67074" w:rsidP="00F67074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15685731" w14:textId="441CAB96" w:rsidR="00F67074" w:rsidRDefault="00122F13" w:rsidP="00F67074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text</w:t>
                                  </w:r>
                                </w:p>
                                <w:p w14:paraId="4C77436C" w14:textId="71AAA4F1" w:rsidR="00F67074" w:rsidRPr="00880B71" w:rsidRDefault="00F67074" w:rsidP="00F67074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    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 xml:space="preserve">Line of text </w:t>
                                  </w:r>
                                  <w:r w:rsidR="00122F13" w:rsidRPr="00122F13">
                                    <w:rPr>
                                      <w:rFonts w:ascii="Calibri" w:eastAsia="Franklin Gothic Book" w:hAnsi="Calibri" w:cs="Calibri"/>
                                      <w:i/>
                                      <w:iCs/>
                                      <w:sz w:val="24"/>
                                    </w:rPr>
                                    <w:t>*before list of words</w:t>
                                  </w:r>
                                </w:p>
                                <w:p w14:paraId="4480E015" w14:textId="77777777" w:rsidR="00F67074" w:rsidRDefault="00F67074" w:rsidP="00F67074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</w:p>
                                <w:p w14:paraId="1F216EE8" w14:textId="5DD55A09" w:rsidR="00F67074" w:rsidRPr="00F84015" w:rsidRDefault="00122F13" w:rsidP="00F67074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list</w:t>
                                  </w:r>
                                </w:p>
                                <w:p w14:paraId="60A8759F" w14:textId="6E9BBA9B" w:rsidR="00F67074" w:rsidRDefault="00F67074" w:rsidP="00F67074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 xml:space="preserve">list of </w:t>
                                  </w:r>
                                  <w:r w:rsidR="00B179B7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words to list</w:t>
                                  </w: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Pr="00B179B7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*array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BA62B6" id="_x0000_s1039" type="#_x0000_t202" style="position:absolute;margin-left:24pt;margin-top:299.8pt;width:221.8pt;height:133.1pt;z-index:25203456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" filled="f" stroked="f">
                      <v:textbox>
                        <w:txbxContent>
                          <w:p w14:paraId="2AA27EF1" w14:textId="77777777" w:rsidR="00F67074" w:rsidRPr="00093530" w:rsidRDefault="00F67074" w:rsidP="00F67074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15685731" w14:textId="441CAB96" w:rsidR="00F67074" w:rsidRDefault="00122F13" w:rsidP="00F67074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text</w:t>
                            </w:r>
                          </w:p>
                          <w:p w14:paraId="4C77436C" w14:textId="71AAA4F1" w:rsidR="00F67074" w:rsidRPr="00880B71" w:rsidRDefault="00F67074" w:rsidP="00F67074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    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 xml:space="preserve">Line of text </w:t>
                            </w:r>
                            <w:r w:rsidR="00122F13" w:rsidRPr="00122F13">
                              <w:rPr>
                                <w:rFonts w:ascii="Calibri" w:eastAsia="Franklin Gothic Book" w:hAnsi="Calibri" w:cs="Calibri"/>
                                <w:i/>
                                <w:iCs/>
                                <w:sz w:val="24"/>
                              </w:rPr>
                              <w:t>*before list of words</w:t>
                            </w:r>
                          </w:p>
                          <w:p w14:paraId="4480E015" w14:textId="77777777" w:rsidR="00F67074" w:rsidRDefault="00F67074" w:rsidP="00F67074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</w:p>
                          <w:p w14:paraId="1F216EE8" w14:textId="5DD55A09" w:rsidR="00F67074" w:rsidRPr="00F84015" w:rsidRDefault="00122F13" w:rsidP="00F67074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list</w:t>
                            </w:r>
                          </w:p>
                          <w:p w14:paraId="60A8759F" w14:textId="6E9BBA9B" w:rsidR="00F67074" w:rsidRDefault="00F67074" w:rsidP="00F67074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 xml:space="preserve">list of </w:t>
                            </w:r>
                            <w:r w:rsidR="00B179B7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words to list</w:t>
                            </w: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Pr="00B179B7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*array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</w:tc>
        <w:tc>
          <w:tcPr>
            <w:tcW w:w="4516" w:type="dxa"/>
          </w:tcPr>
          <w:p w14:paraId="4775AF84" w14:textId="29204C40" w:rsidR="00C22F9E" w:rsidRPr="00F45215" w:rsidRDefault="00C22F9E" w:rsidP="00F45215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 w:rsidRPr="00F45215">
              <w:rPr>
                <w:rFonts w:eastAsia="Franklin Gothic Book" w:cs="Cascadia Code SemiLight"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91200" behindDoc="0" locked="0" layoutInCell="1" allowOverlap="1" wp14:anchorId="466CBF66" wp14:editId="65717632">
                      <wp:simplePos x="0" y="0"/>
                      <wp:positionH relativeFrom="page">
                        <wp:posOffset>-16510</wp:posOffset>
                      </wp:positionH>
                      <wp:positionV relativeFrom="paragraph">
                        <wp:posOffset>212725</wp:posOffset>
                      </wp:positionV>
                      <wp:extent cx="2816860" cy="1035050"/>
                      <wp:effectExtent l="0" t="0" r="0" b="0"/>
                      <wp:wrapNone/>
                      <wp:docPr id="38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6860" cy="1035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5F65BEE" w14:textId="77777777" w:rsidR="00F45215" w:rsidRPr="00093530" w:rsidRDefault="00F45215" w:rsidP="00F45215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27317DB9" w14:textId="5966458E" w:rsidR="00F45215" w:rsidRDefault="007D3166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goals</w:t>
                                  </w:r>
                                </w:p>
                                <w:p w14:paraId="30B0E7E4" w14:textId="6C93B66B" w:rsidR="00F45215" w:rsidRPr="009D3401" w:rsidRDefault="00F45215" w:rsidP="00F45215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>l</w:t>
                                  </w:r>
                                  <w:r w:rsidR="007D3166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ist of goals </w:t>
                                  </w:r>
                                  <w:r w:rsidR="007D3166" w:rsidRPr="007D3166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*array</w:t>
                                  </w:r>
                                </w:p>
                                <w:p w14:paraId="653F414A" w14:textId="363CFEBC" w:rsidR="00F45215" w:rsidRDefault="00F45215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5D0545D7" w14:textId="2E553740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6356C8B" w14:textId="1A91BF41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462E146" w14:textId="40693144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E93DAB1" w14:textId="29397BBD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D4CC76C" w14:textId="258B31D5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80389AD" w14:textId="6AC58EC2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8028B4F" w14:textId="54A71FA7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A762E39" w14:textId="12D81168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6208E50" w14:textId="2A004A23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6828E798" w14:textId="0449ABFB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19577608" w14:textId="4B57CD13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2632647" w14:textId="30C01323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53AAF909" w14:textId="6120BE83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039852D" w14:textId="79B6E42A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85C10C5" w14:textId="7EFC5CF5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2872BE6" w14:textId="06ABEB01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0C632DAE" w14:textId="53DC150C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D2046F9" w14:textId="1A4FA197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BF6DD3E" w14:textId="489286FD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38516E4E" w14:textId="27016A5F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7C5A95A6" w14:textId="3A2C0B06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46AFB9A0" w14:textId="5E70FDCC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  <w:p w14:paraId="2FC570AC" w14:textId="77777777" w:rsidR="00F67074" w:rsidRDefault="00F67074" w:rsidP="00F45215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6CBF66" id="_x0000_s1040" type="#_x0000_t202" style="position:absolute;margin-left:-1.3pt;margin-top:16.75pt;width:221.8pt;height:81.5pt;z-index:25189120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" filled="f" stroked="f">
                      <v:textbox>
                        <w:txbxContent>
                          <w:p w14:paraId="15F65BEE" w14:textId="77777777" w:rsidR="00F45215" w:rsidRPr="00093530" w:rsidRDefault="00F45215" w:rsidP="00F45215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27317DB9" w14:textId="5966458E" w:rsidR="00F45215" w:rsidRDefault="007D3166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goals</w:t>
                            </w:r>
                          </w:p>
                          <w:p w14:paraId="30B0E7E4" w14:textId="6C93B66B" w:rsidR="00F45215" w:rsidRPr="009D3401" w:rsidRDefault="00F45215" w:rsidP="00F45215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>l</w:t>
                            </w:r>
                            <w:r w:rsidR="007D3166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ist of goals </w:t>
                            </w:r>
                            <w:r w:rsidR="007D3166" w:rsidRPr="007D3166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*array</w:t>
                            </w:r>
                          </w:p>
                          <w:p w14:paraId="653F414A" w14:textId="363CFEBC" w:rsidR="00F45215" w:rsidRDefault="00F45215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5D0545D7" w14:textId="2E553740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6356C8B" w14:textId="1A91BF41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462E146" w14:textId="40693144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E93DAB1" w14:textId="29397BBD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D4CC76C" w14:textId="258B31D5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80389AD" w14:textId="6AC58EC2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8028B4F" w14:textId="54A71FA7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A762E39" w14:textId="12D81168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6208E50" w14:textId="2A004A23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6828E798" w14:textId="0449ABFB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9577608" w14:textId="4B57CD13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2632647" w14:textId="30C01323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53AAF909" w14:textId="6120BE83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039852D" w14:textId="79B6E42A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85C10C5" w14:textId="7EFC5CF5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2872BE6" w14:textId="06ABEB01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0C632DAE" w14:textId="53DC150C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D2046F9" w14:textId="1A4FA197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BF6DD3E" w14:textId="489286FD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38516E4E" w14:textId="27016A5F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7C5A95A6" w14:textId="3A2C0B06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46AFB9A0" w14:textId="5E70FDCC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2FC570AC" w14:textId="77777777" w:rsidR="00F67074" w:rsidRDefault="00F67074" w:rsidP="00F45215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7D3166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Learning Goals</w:t>
            </w:r>
          </w:p>
          <w:p w14:paraId="5C382B98" w14:textId="77F5BB53" w:rsidR="00F45215" w:rsidRPr="00F45215" w:rsidRDefault="00F45215" w:rsidP="00F45215"/>
          <w:p w14:paraId="71ED5CAD" w14:textId="2643C3DC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3A095FB8" w14:textId="7777777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14A9EDE3" w14:textId="7777777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5617E159" w14:textId="6E98E746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6D2D02E6" w14:textId="690C0DCB" w:rsidR="00F45215" w:rsidRPr="00F45215" w:rsidRDefault="00C22F9E" w:rsidP="00F45215">
            <w:pPr>
              <w:rPr>
                <w:rFonts w:ascii="Times New Roman" w:hAnsi="Times New Roman"/>
                <w:sz w:val="24"/>
              </w:rPr>
            </w:pPr>
            <w:r w:rsidRPr="00405620">
              <w:rPr>
                <w:noProof/>
                <w:sz w:val="12"/>
                <w:szCs w:val="14"/>
              </w:rPr>
              <w:drawing>
                <wp:anchor distT="0" distB="0" distL="114300" distR="114300" simplePos="0" relativeHeight="251944448" behindDoc="0" locked="0" layoutInCell="1" allowOverlap="1" wp14:anchorId="4F372750" wp14:editId="360A9FC8">
                  <wp:simplePos x="0" y="0"/>
                  <wp:positionH relativeFrom="column">
                    <wp:posOffset>-294374</wp:posOffset>
                  </wp:positionH>
                  <wp:positionV relativeFrom="paragraph">
                    <wp:posOffset>249437</wp:posOffset>
                  </wp:positionV>
                  <wp:extent cx="3262630" cy="1825625"/>
                  <wp:effectExtent l="0" t="0" r="0" b="3175"/>
                  <wp:wrapNone/>
                  <wp:docPr id="902" name="Picture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630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D51D26" w14:textId="075F2B48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74CC34B6" w14:textId="2AF7B851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6576C2A6" w14:textId="7CC0ECB2" w:rsidR="00EC0EBB" w:rsidRDefault="00EC0EBB" w:rsidP="00F45215">
            <w:pPr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2B648CDE" w14:textId="7D226442" w:rsidR="00EC0EBB" w:rsidRDefault="00EC0EBB" w:rsidP="00F45215">
            <w:pPr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1246BA3E" w14:textId="77777777" w:rsidR="00EC0EBB" w:rsidRDefault="00EC0EBB" w:rsidP="00F45215">
            <w:pPr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25F41ADA" w14:textId="0A5ADACB" w:rsidR="00EC0EBB" w:rsidRDefault="00EC0EBB" w:rsidP="00F45215">
            <w:pPr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6B6FD778" w14:textId="3F3C3751" w:rsidR="00F45215" w:rsidRPr="00F45215" w:rsidRDefault="00F45215" w:rsidP="00F45215"/>
          <w:p w14:paraId="3CAA0437" w14:textId="370F39E1" w:rsidR="00F45215" w:rsidRPr="00F45215" w:rsidRDefault="00F45215" w:rsidP="00F45215">
            <w:pPr>
              <w:keepNext/>
              <w:keepLines/>
              <w:spacing w:before="40"/>
              <w:outlineLvl w:val="1"/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</w:p>
          <w:p w14:paraId="617081ED" w14:textId="3D1CBECB" w:rsidR="00F45215" w:rsidRPr="00F45215" w:rsidRDefault="00F45215" w:rsidP="00F45215"/>
          <w:p w14:paraId="34355A08" w14:textId="23ABA00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  <w:r w:rsidRPr="00F45215">
              <w:rPr>
                <w:rFonts w:ascii="Times New Roman" w:hAnsi="Times New Roman"/>
                <w:sz w:val="24"/>
              </w:rPr>
              <w:t xml:space="preserve"> </w:t>
            </w:r>
          </w:p>
          <w:p w14:paraId="7DCBC530" w14:textId="554A8E59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0D58ABF1" w14:textId="5F2C97C3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1DC8E670" w14:textId="70243682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7EED43C5" w14:textId="6FCD7FB4" w:rsidR="00F45215" w:rsidRPr="00F45215" w:rsidRDefault="00C22F9E" w:rsidP="00F45215">
            <w:pPr>
              <w:rPr>
                <w:rFonts w:ascii="Times New Roman" w:hAnsi="Times New Roman"/>
                <w:sz w:val="24"/>
              </w:rPr>
            </w:pPr>
            <w:r w:rsidRPr="00AE318C">
              <w:rPr>
                <w:noProof/>
                <w:sz w:val="12"/>
                <w:szCs w:val="14"/>
              </w:rPr>
              <w:drawing>
                <wp:anchor distT="0" distB="0" distL="114300" distR="114300" simplePos="0" relativeHeight="252054016" behindDoc="0" locked="0" layoutInCell="1" allowOverlap="1" wp14:anchorId="6C39B72E" wp14:editId="77DF8961">
                  <wp:simplePos x="0" y="0"/>
                  <wp:positionH relativeFrom="column">
                    <wp:posOffset>-138755</wp:posOffset>
                  </wp:positionH>
                  <wp:positionV relativeFrom="paragraph">
                    <wp:posOffset>2527890</wp:posOffset>
                  </wp:positionV>
                  <wp:extent cx="4157330" cy="1798883"/>
                  <wp:effectExtent l="0" t="0" r="0" b="0"/>
                  <wp:wrapNone/>
                  <wp:docPr id="918" name="Picture 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330" cy="179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3" w:type="dxa"/>
          </w:tcPr>
          <w:p w14:paraId="6F4DD2E0" w14:textId="496EA778" w:rsidR="00F45215" w:rsidRPr="00F45215" w:rsidRDefault="00F45215" w:rsidP="00F45215"/>
        </w:tc>
        <w:tc>
          <w:tcPr>
            <w:tcW w:w="525" w:type="dxa"/>
          </w:tcPr>
          <w:p w14:paraId="179FD463" w14:textId="1DE9CD34" w:rsidR="00F45215" w:rsidRPr="00F45215" w:rsidRDefault="00F45215" w:rsidP="00F45215">
            <w:pPr>
              <w:spacing w:before="20"/>
            </w:pPr>
          </w:p>
        </w:tc>
        <w:tc>
          <w:tcPr>
            <w:tcW w:w="4710" w:type="dxa"/>
          </w:tcPr>
          <w:p w14:paraId="5A34D7F6" w14:textId="5295D244" w:rsidR="00C22F9E" w:rsidRPr="00F45215" w:rsidRDefault="00EC0EBB" w:rsidP="00EC0EBB">
            <w:pPr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</w:pPr>
            <w:r w:rsidRPr="004F4344">
              <w:rPr>
                <w:rFonts w:asciiTheme="minorHAnsi" w:hAnsiTheme="minorHAnsi" w:cs="Times New Roman (Headings CS)"/>
                <w:b/>
                <w:caps/>
                <w:spacing w:val="20"/>
                <w:szCs w:val="26"/>
              </w:rPr>
              <w:t>L</w:t>
            </w:r>
            <w:r w:rsidRPr="004F4344"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 xml:space="preserve">EARNING </w:t>
            </w:r>
            <w:r>
              <w:rPr>
                <w:rFonts w:asciiTheme="minorHAnsi" w:eastAsia="Franklin Gothic Book" w:hAnsiTheme="minorHAnsi" w:cs="Times New Roman (Headings CS)"/>
                <w:b/>
                <w:caps/>
                <w:spacing w:val="20"/>
                <w:szCs w:val="26"/>
              </w:rPr>
              <w:t>Skills &amp; Habits</w:t>
            </w:r>
          </w:p>
          <w:p w14:paraId="1C322A21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  <w:r w:rsidRPr="00F45215">
              <w:rPr>
                <w:rFonts w:asciiTheme="minorHAnsi" w:eastAsia="Franklin Gothic Book" w:hAnsiTheme="minorHAnsi" w:cs="Times New Roman (Headings CS)"/>
                <w:b/>
                <w:caps/>
                <w:noProof/>
                <w:spacing w:val="20"/>
                <w:szCs w:val="26"/>
              </w:rPr>
              <mc:AlternateContent>
                <mc:Choice Requires="wps">
                  <w:drawing>
                    <wp:anchor distT="91440" distB="91440" distL="114300" distR="114300" simplePos="0" relativeHeight="251998720" behindDoc="0" locked="0" layoutInCell="1" allowOverlap="1" wp14:anchorId="589E00D1" wp14:editId="40923581">
                      <wp:simplePos x="0" y="0"/>
                      <wp:positionH relativeFrom="page">
                        <wp:posOffset>-23451</wp:posOffset>
                      </wp:positionH>
                      <wp:positionV relativeFrom="paragraph">
                        <wp:posOffset>51759</wp:posOffset>
                      </wp:positionV>
                      <wp:extent cx="2816860" cy="1690577"/>
                      <wp:effectExtent l="0" t="0" r="0" b="5080"/>
                      <wp:wrapNone/>
                      <wp:docPr id="9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6860" cy="169057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DD8073" w14:textId="77777777" w:rsidR="00EC0EBB" w:rsidRPr="00093530" w:rsidRDefault="00EC0EBB" w:rsidP="00EC0EBB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 w:rsidRPr="001B3EBD"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Props</w:t>
                                  </w:r>
                                </w:p>
                                <w:p w14:paraId="0795C56D" w14:textId="77777777" w:rsidR="00EC0EBB" w:rsidRDefault="00EC0EBB" w:rsidP="00EC0EBB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skills</w:t>
                                  </w:r>
                                </w:p>
                                <w:p w14:paraId="17C38DA3" w14:textId="77777777" w:rsidR="00EC0EBB" w:rsidRDefault="00EC0EBB" w:rsidP="00EC0EBB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 xml:space="preserve">list of skills </w:t>
                                  </w:r>
                                  <w:r w:rsidRPr="007D3166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*array</w:t>
                                  </w:r>
                                </w:p>
                                <w:p w14:paraId="441D720B" w14:textId="77777777" w:rsidR="00EC0EBB" w:rsidRDefault="00EC0EBB" w:rsidP="00EC0EBB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</w:pPr>
                                </w:p>
                                <w:p w14:paraId="38ACE2F1" w14:textId="77777777" w:rsidR="00EC0EBB" w:rsidRPr="00F84015" w:rsidRDefault="00EC0EBB" w:rsidP="00EC0EBB">
                                  <w:pP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habits</w:t>
                                  </w:r>
                                </w:p>
                                <w:p w14:paraId="5B8B1450" w14:textId="77777777" w:rsidR="00EC0EBB" w:rsidRDefault="00EC0EBB" w:rsidP="00EC0EBB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1.</w:t>
                                  </w: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ab/>
                                    <w:t xml:space="preserve">list of </w:t>
                                  </w:r>
                                  <w:r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>habits</w:t>
                                  </w:r>
                                  <w:r w:rsidRPr="00F84015"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  <w:t xml:space="preserve"> </w:t>
                                  </w:r>
                                  <w:r w:rsidRPr="00F67074">
                                    <w:rPr>
                                      <w:rFonts w:ascii="Calibri" w:eastAsia="Franklin Gothic Book" w:hAnsi="Calibri" w:cs="Calibri"/>
                                      <w:sz w:val="24"/>
                                    </w:rPr>
                                    <w:t>*array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9E00D1" id="_x0000_s1041" type="#_x0000_t202" style="position:absolute;margin-left:-1.85pt;margin-top:4.1pt;width:221.8pt;height:133.1pt;z-index:25199872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" filled="f" stroked="f">
                      <v:textbox>
                        <w:txbxContent>
                          <w:p w14:paraId="77DD8073" w14:textId="77777777" w:rsidR="00EC0EBB" w:rsidRPr="00093530" w:rsidRDefault="00EC0EBB" w:rsidP="00EC0EBB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 w:rsidRPr="001B3EBD"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Props</w:t>
                            </w:r>
                          </w:p>
                          <w:p w14:paraId="0795C56D" w14:textId="77777777" w:rsidR="00EC0EBB" w:rsidRDefault="00EC0EBB" w:rsidP="00EC0EBB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skills</w:t>
                            </w:r>
                          </w:p>
                          <w:p w14:paraId="17C38DA3" w14:textId="77777777" w:rsidR="00EC0EBB" w:rsidRDefault="00EC0EBB" w:rsidP="00EC0EBB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 xml:space="preserve">list of skills </w:t>
                            </w:r>
                            <w:r w:rsidRPr="007D3166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*array</w:t>
                            </w:r>
                          </w:p>
                          <w:p w14:paraId="441D720B" w14:textId="77777777" w:rsidR="00EC0EBB" w:rsidRDefault="00EC0EBB" w:rsidP="00EC0EBB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</w:pPr>
                          </w:p>
                          <w:p w14:paraId="38ACE2F1" w14:textId="77777777" w:rsidR="00EC0EBB" w:rsidRPr="00F84015" w:rsidRDefault="00EC0EBB" w:rsidP="00EC0EBB">
                            <w:pP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habits</w:t>
                            </w:r>
                          </w:p>
                          <w:p w14:paraId="5B8B1450" w14:textId="77777777" w:rsidR="00EC0EBB" w:rsidRDefault="00EC0EBB" w:rsidP="00EC0EBB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1.</w:t>
                            </w: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ab/>
                              <w:t xml:space="preserve">list of </w:t>
                            </w:r>
                            <w:r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>habits</w:t>
                            </w:r>
                            <w:r w:rsidRPr="00F84015"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  <w:r w:rsidRPr="00F67074">
                              <w:rPr>
                                <w:rFonts w:ascii="Calibri" w:eastAsia="Franklin Gothic Book" w:hAnsi="Calibri" w:cs="Calibri"/>
                                <w:sz w:val="24"/>
                              </w:rPr>
                              <w:t>*array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4B86EA76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11DD983C" w14:textId="579A2290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7D25EC0B" w14:textId="4CA63642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32DD4F51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6F38B0DD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6CE5F157" w14:textId="77777777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4C68758A" w14:textId="6EE48F06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5E720E5D" w14:textId="3D411512" w:rsidR="00EC0EBB" w:rsidRPr="00F45215" w:rsidRDefault="00EC0EBB" w:rsidP="00EC0EBB">
            <w:pPr>
              <w:rPr>
                <w:rFonts w:ascii="Times New Roman" w:hAnsi="Times New Roman"/>
                <w:sz w:val="24"/>
              </w:rPr>
            </w:pPr>
          </w:p>
          <w:p w14:paraId="69A39AED" w14:textId="5BF3158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447B6272" w14:textId="7FD8B0AB" w:rsidR="00F45215" w:rsidRPr="00F45215" w:rsidRDefault="00C22F9E" w:rsidP="00F45215">
            <w:pPr>
              <w:rPr>
                <w:rFonts w:ascii="Times New Roman" w:hAnsi="Times New Roman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2023296" behindDoc="0" locked="0" layoutInCell="1" allowOverlap="1" wp14:anchorId="685E5AFF" wp14:editId="28667F73">
                  <wp:simplePos x="0" y="0"/>
                  <wp:positionH relativeFrom="column">
                    <wp:posOffset>-388059</wp:posOffset>
                  </wp:positionH>
                  <wp:positionV relativeFrom="paragraph">
                    <wp:posOffset>128270</wp:posOffset>
                  </wp:positionV>
                  <wp:extent cx="3370521" cy="536668"/>
                  <wp:effectExtent l="0" t="0" r="1905" b="0"/>
                  <wp:wrapNone/>
                  <wp:docPr id="909" name="Picture 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521" cy="536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7C7BEA" w14:textId="7B978BBC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5EAAAB4E" w14:textId="45E0150D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547AAD5F" w14:textId="7789ECD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0159EDC8" w14:textId="66B2BA5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7203C415" w14:textId="75A7CD06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15863CD7" w14:textId="6AB754EC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59D8AFA3" w14:textId="518DB9D7" w:rsidR="00F45215" w:rsidRPr="00F45215" w:rsidRDefault="00F45215" w:rsidP="00F45215">
            <w:pPr>
              <w:rPr>
                <w:rFonts w:ascii="Times New Roman" w:hAnsi="Times New Roman"/>
                <w:sz w:val="24"/>
              </w:rPr>
            </w:pPr>
          </w:p>
          <w:p w14:paraId="3B2F9B21" w14:textId="48832986" w:rsidR="00A563FB" w:rsidRDefault="00A563FB" w:rsidP="00F45215"/>
          <w:p w14:paraId="57AC07A7" w14:textId="1BFBF804" w:rsidR="00A563FB" w:rsidRDefault="00A563FB" w:rsidP="00F45215"/>
          <w:p w14:paraId="68D6EE82" w14:textId="7BD58B96" w:rsidR="00F45215" w:rsidRPr="00F45215" w:rsidRDefault="00F45215" w:rsidP="00F45215"/>
          <w:p w14:paraId="1888D974" w14:textId="63532805" w:rsidR="00F45215" w:rsidRPr="00F45215" w:rsidRDefault="00C22F9E" w:rsidP="00F45215">
            <w:r w:rsidRPr="00C22F9E">
              <w:rPr>
                <w:noProof/>
                <w:sz w:val="12"/>
                <w:szCs w:val="14"/>
              </w:rPr>
              <w:drawing>
                <wp:anchor distT="0" distB="0" distL="114300" distR="114300" simplePos="0" relativeHeight="252064256" behindDoc="0" locked="0" layoutInCell="1" allowOverlap="1" wp14:anchorId="4640F626" wp14:editId="6D49C9F6">
                  <wp:simplePos x="0" y="0"/>
                  <wp:positionH relativeFrom="column">
                    <wp:posOffset>-548005</wp:posOffset>
                  </wp:positionH>
                  <wp:positionV relativeFrom="paragraph">
                    <wp:posOffset>186690</wp:posOffset>
                  </wp:positionV>
                  <wp:extent cx="3529965" cy="1891665"/>
                  <wp:effectExtent l="0" t="0" r="0" b="0"/>
                  <wp:wrapNone/>
                  <wp:docPr id="919" name="Picture 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965" cy="189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0B0404" w14:textId="407B0193" w:rsidR="00F45215" w:rsidRPr="00F45215" w:rsidRDefault="00F45215" w:rsidP="00F45215"/>
          <w:p w14:paraId="22A5F53B" w14:textId="0859B1BB" w:rsidR="00F45215" w:rsidRPr="00F45215" w:rsidRDefault="00F45215" w:rsidP="00F45215"/>
          <w:p w14:paraId="53BDA1DD" w14:textId="22A00BB6" w:rsidR="00F45215" w:rsidRPr="00F45215" w:rsidRDefault="00F45215" w:rsidP="00F45215"/>
          <w:p w14:paraId="2C609DC8" w14:textId="0C480C72" w:rsidR="00F45215" w:rsidRPr="00F45215" w:rsidRDefault="00F45215" w:rsidP="00F45215"/>
          <w:p w14:paraId="1191CA91" w14:textId="36D5B7F8" w:rsidR="00F45215" w:rsidRPr="00F45215" w:rsidRDefault="00F45215" w:rsidP="00F45215"/>
          <w:p w14:paraId="2114C60A" w14:textId="6137C637" w:rsidR="00F45215" w:rsidRPr="00F45215" w:rsidRDefault="00F45215" w:rsidP="00F45215"/>
          <w:p w14:paraId="34FE2B4D" w14:textId="3A361D1D" w:rsidR="00F45215" w:rsidRPr="00F45215" w:rsidRDefault="00F45215" w:rsidP="00F45215"/>
          <w:p w14:paraId="15CFEF42" w14:textId="797F90F2" w:rsidR="00F45215" w:rsidRPr="00F45215" w:rsidRDefault="00F45215" w:rsidP="00F45215"/>
          <w:p w14:paraId="651A78FD" w14:textId="1FD256A8" w:rsidR="00F45215" w:rsidRPr="00F45215" w:rsidRDefault="00F45215" w:rsidP="00F45215"/>
          <w:p w14:paraId="43A05CB9" w14:textId="6E74044C" w:rsidR="00F45215" w:rsidRPr="00F45215" w:rsidRDefault="00F45215" w:rsidP="00F45215"/>
          <w:p w14:paraId="7A1204BD" w14:textId="152765B6" w:rsidR="00F45215" w:rsidRPr="00F45215" w:rsidRDefault="00F45215" w:rsidP="00F45215"/>
          <w:p w14:paraId="204CB734" w14:textId="2434F3D8" w:rsidR="00F45215" w:rsidRPr="00F45215" w:rsidRDefault="00F45215" w:rsidP="00F45215"/>
          <w:p w14:paraId="3A1D1923" w14:textId="4BA4992A" w:rsidR="00F45215" w:rsidRPr="00F45215" w:rsidRDefault="00F45215" w:rsidP="00F45215"/>
          <w:p w14:paraId="095A25FD" w14:textId="1D8C82D7" w:rsidR="00F45215" w:rsidRPr="00F45215" w:rsidRDefault="00F45215" w:rsidP="00F45215">
            <w:pPr>
              <w:rPr>
                <w:rFonts w:eastAsia="Franklin Gothic Book" w:cs="Franklin Gothic Book"/>
                <w:noProof/>
                <w:color w:val="94B6D2" w:themeColor="accent1"/>
                <w:sz w:val="24"/>
                <w:lang w:bidi="en-US"/>
              </w:rPr>
            </w:pPr>
          </w:p>
          <w:p w14:paraId="62701F51" w14:textId="0494C531" w:rsidR="00F45215" w:rsidRPr="00F45215" w:rsidRDefault="00C22F9E" w:rsidP="00F45215">
            <w:pPr>
              <w:rPr>
                <w:noProof/>
              </w:rPr>
            </w:pPr>
            <w:r w:rsidRPr="00F45215">
              <w:rPr>
                <w:rFonts w:asciiTheme="minorHAnsi" w:eastAsia="Franklin Gothic Book" w:hAnsiTheme="minorHAnsi" w:cs="Times New Roman (Headings CS)"/>
                <w:b/>
                <w:caps/>
                <w:noProof/>
                <w:spacing w:val="20"/>
                <w:szCs w:val="26"/>
              </w:rPr>
              <mc:AlternateContent>
                <mc:Choice Requires="wps">
                  <w:drawing>
                    <wp:anchor distT="91440" distB="91440" distL="114300" distR="114300" simplePos="0" relativeHeight="252069376" behindDoc="0" locked="0" layoutInCell="1" allowOverlap="1" wp14:anchorId="02536F2D" wp14:editId="59391A58">
                      <wp:simplePos x="0" y="0"/>
                      <wp:positionH relativeFrom="page">
                        <wp:posOffset>906780</wp:posOffset>
                      </wp:positionH>
                      <wp:positionV relativeFrom="paragraph">
                        <wp:posOffset>21590</wp:posOffset>
                      </wp:positionV>
                      <wp:extent cx="2089785" cy="1020445"/>
                      <wp:effectExtent l="0" t="0" r="0" b="0"/>
                      <wp:wrapNone/>
                      <wp:docPr id="9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89785" cy="10204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D65FF2" w14:textId="09AE07DF" w:rsidR="00C22F9E" w:rsidRPr="00093530" w:rsidRDefault="00C22F9E" w:rsidP="00C22F9E">
                                  <w:pPr>
                                    <w:pBdr>
                                      <w:top w:val="single" w:sz="24" w:space="8" w:color="94B6D2" w:themeColor="accent1"/>
                                      <w:bottom w:val="single" w:sz="24" w:space="8" w:color="94B6D2" w:themeColor="accent1"/>
                                    </w:pBd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="Franklin Gothic Book" w:cs="Cascadia Code SemiLight"/>
                                      <w:sz w:val="28"/>
                                      <w:szCs w:val="28"/>
                                    </w:rPr>
                                    <w:t>After 5 words list breaks into 2 columns on desktop</w:t>
                                  </w:r>
                                </w:p>
                                <w:p w14:paraId="793FC39C" w14:textId="65620DA4" w:rsidR="00C22F9E" w:rsidRDefault="00C22F9E" w:rsidP="00C22F9E">
                                  <w:pPr>
                                    <w:ind w:left="284"/>
                                    <w:rPr>
                                      <w:rFonts w:ascii="Calibri" w:eastAsia="Franklin Gothic Book" w:hAnsi="Calibri" w:cs="Calibri"/>
                                      <w:b/>
                                      <w:bCs/>
                                      <w:sz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536F2D" id="_x0000_s1042" type="#_x0000_t202" style="position:absolute;margin-left:71.4pt;margin-top:1.7pt;width:164.55pt;height:80.35pt;z-index:25206937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" filled="f" stroked="f">
                      <v:textbox>
                        <w:txbxContent>
                          <w:p w14:paraId="11D65FF2" w14:textId="09AE07DF" w:rsidR="00C22F9E" w:rsidRPr="00093530" w:rsidRDefault="00C22F9E" w:rsidP="00C22F9E">
                            <w:pPr>
                              <w:pBdr>
                                <w:top w:val="single" w:sz="24" w:space="8" w:color="94B6D2" w:themeColor="accent1"/>
                                <w:bottom w:val="single" w:sz="24" w:space="8" w:color="94B6D2" w:themeColor="accent1"/>
                              </w:pBd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Franklin Gothic Book" w:cs="Cascadia Code SemiLight"/>
                                <w:sz w:val="28"/>
                                <w:szCs w:val="28"/>
                              </w:rPr>
                              <w:t>After 5 words list breaks into 2 columns on desktop</w:t>
                            </w:r>
                          </w:p>
                          <w:p w14:paraId="793FC39C" w14:textId="65620DA4" w:rsidR="00C22F9E" w:rsidRDefault="00C22F9E" w:rsidP="00C22F9E">
                            <w:pPr>
                              <w:ind w:left="284"/>
                              <w:rPr>
                                <w:rFonts w:ascii="Calibri" w:eastAsia="Franklin Gothic Book" w:hAnsi="Calibri" w:cs="Calibri"/>
                                <w:b/>
                                <w:bCs/>
                                <w:sz w:val="24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026E606A" w14:textId="3E37E1BF" w:rsidR="00F45215" w:rsidRPr="00F45215" w:rsidRDefault="00F45215" w:rsidP="00F45215"/>
        </w:tc>
      </w:tr>
    </w:tbl>
    <w:p w14:paraId="3692A95D" w14:textId="56975D5C" w:rsidR="00F45215" w:rsidRPr="00F45215" w:rsidRDefault="00F45215" w:rsidP="00F45215"/>
    <w:p w14:paraId="205BDDD3" w14:textId="2F6AA8A7" w:rsidR="0005391F" w:rsidRDefault="0005391F"/>
    <w:p w14:paraId="29D4D3D4" w14:textId="77777777" w:rsidR="0005391F" w:rsidRDefault="0005391F">
      <w:r>
        <w:br w:type="page"/>
      </w:r>
    </w:p>
    <w:p w14:paraId="64CF3897" w14:textId="77777777" w:rsidR="0005391F" w:rsidRPr="0005391F" w:rsidRDefault="0005391F" w:rsidP="0005391F">
      <w:pPr>
        <w:rPr>
          <w:rFonts w:ascii="Arial" w:hAnsi="Arial" w:cs="Arial"/>
          <w:b/>
          <w:bCs/>
          <w:color w:val="3A5750" w:themeColor="accent5" w:themeShade="80"/>
          <w:sz w:val="32"/>
          <w:szCs w:val="32"/>
        </w:rPr>
      </w:pPr>
      <w:r w:rsidRPr="0005391F">
        <w:rPr>
          <w:rFonts w:ascii="Arial" w:hAnsi="Arial" w:cs="Arial"/>
          <w:b/>
          <w:bCs/>
          <w:color w:val="3A5750" w:themeColor="accent5" w:themeShade="80"/>
          <w:sz w:val="32"/>
          <w:szCs w:val="32"/>
        </w:rPr>
        <w:lastRenderedPageBreak/>
        <w:t>Component Props</w:t>
      </w:r>
    </w:p>
    <w:p w14:paraId="7CBAEB1E" w14:textId="77777777" w:rsidR="0005391F" w:rsidRPr="0005391F" w:rsidRDefault="0005391F" w:rsidP="0005391F">
      <w:pPr>
        <w:rPr>
          <w:rFonts w:ascii="Arial" w:hAnsi="Arial" w:cs="Arial"/>
          <w:color w:val="000000" w:themeColor="text1"/>
        </w:rPr>
      </w:pPr>
    </w:p>
    <w:p w14:paraId="29DADE2D" w14:textId="77777777" w:rsidR="0005391F" w:rsidRPr="0005391F" w:rsidRDefault="0005391F" w:rsidP="0005391F">
      <w:pPr>
        <w:spacing w:line="360" w:lineRule="auto"/>
        <w:rPr>
          <w:rFonts w:ascii="Arial" w:hAnsi="Arial" w:cs="Arial"/>
          <w:b/>
          <w:bCs/>
          <w:color w:val="568278" w:themeColor="accent5" w:themeShade="BF"/>
          <w:sz w:val="28"/>
          <w:szCs w:val="28"/>
        </w:rPr>
      </w:pPr>
      <w:r w:rsidRPr="0005391F">
        <w:rPr>
          <w:rFonts w:ascii="Arial" w:hAnsi="Arial" w:cs="Arial"/>
          <w:b/>
          <w:bCs/>
          <w:color w:val="568278" w:themeColor="accent5" w:themeShade="BF"/>
          <w:sz w:val="28"/>
          <w:szCs w:val="28"/>
        </w:rPr>
        <w:t>Basic Interactive Components (Widgets)</w:t>
      </w:r>
    </w:p>
    <w:p w14:paraId="4C8A3CFD" w14:textId="77777777" w:rsidR="0005391F" w:rsidRPr="0005391F" w:rsidRDefault="0005391F" w:rsidP="0005391F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  <w:r w:rsidRPr="0005391F">
        <w:rPr>
          <w:rFonts w:ascii="Arial" w:hAnsi="Arial" w:cs="Arial"/>
          <w:b/>
          <w:bCs/>
          <w:color w:val="000000" w:themeColor="text1"/>
        </w:rPr>
        <w:t>Accordion</w:t>
      </w:r>
    </w:p>
    <w:p w14:paraId="6E528B2D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title: Title of each accordion</w:t>
      </w:r>
    </w:p>
    <w:p w14:paraId="6FB2324F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text: If there is only one paragraph, then data is a string (</w:t>
      </w:r>
      <w:proofErr w:type="spellStart"/>
      <w:r w:rsidRPr="0005391F">
        <w:rPr>
          <w:rFonts w:ascii="Arial" w:hAnsi="Arial" w:cs="Arial"/>
          <w:color w:val="000000" w:themeColor="text1"/>
        </w:rPr>
        <w:t>eg.text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= “text”)</w:t>
      </w:r>
    </w:p>
    <w:p w14:paraId="2240EF5F" w14:textId="77777777" w:rsidR="0005391F" w:rsidRPr="0005391F" w:rsidRDefault="0005391F" w:rsidP="0005391F">
      <w:pPr>
        <w:pStyle w:val="ListParagraph"/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text: If there are more than one paragraphs, then data is in an array (</w:t>
      </w:r>
      <w:proofErr w:type="spellStart"/>
      <w:r w:rsidRPr="0005391F">
        <w:rPr>
          <w:rFonts w:ascii="Arial" w:hAnsi="Arial" w:cs="Arial"/>
          <w:color w:val="000000" w:themeColor="text1"/>
        </w:rPr>
        <w:t>eg.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text = [‘text’, ‘text2’]</w:t>
      </w:r>
    </w:p>
    <w:p w14:paraId="302BCDEE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: If there is no image, no </w:t>
      </w: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props needed.</w:t>
      </w:r>
    </w:p>
    <w:p w14:paraId="1B87E2B4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>: if there is an image, the data is in the following format:</w:t>
      </w:r>
    </w:p>
    <w:p w14:paraId="4710D28E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src</w:t>
      </w:r>
      <w:proofErr w:type="spellEnd"/>
      <w:r w:rsidRPr="0005391F">
        <w:rPr>
          <w:rFonts w:ascii="Arial" w:hAnsi="Arial" w:cs="Arial"/>
          <w:color w:val="000000" w:themeColor="text1"/>
        </w:rPr>
        <w:t>: Path to assets</w:t>
      </w:r>
    </w:p>
    <w:p w14:paraId="6B6A7025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alt: Image alt text</w:t>
      </w:r>
    </w:p>
    <w:p w14:paraId="6D5D1E1F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size: The value must be defined by WPAs ‘landscape’ or ‘portrait’</w:t>
      </w:r>
    </w:p>
    <w:p w14:paraId="28596DA5" w14:textId="77777777" w:rsidR="0005391F" w:rsidRPr="0005391F" w:rsidRDefault="0005391F" w:rsidP="0005391F">
      <w:pPr>
        <w:pStyle w:val="ListParagraph"/>
        <w:spacing w:line="276" w:lineRule="auto"/>
        <w:ind w:left="1440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*** The size value only needs to be indicated in Accordion.</w:t>
      </w:r>
    </w:p>
    <w:p w14:paraId="09D01974" w14:textId="77777777" w:rsidR="0005391F" w:rsidRPr="0005391F" w:rsidRDefault="0005391F" w:rsidP="0005391F">
      <w:pPr>
        <w:pStyle w:val="ListParagraph"/>
        <w:spacing w:line="276" w:lineRule="auto"/>
        <w:ind w:left="1440"/>
        <w:rPr>
          <w:rFonts w:ascii="Arial" w:hAnsi="Arial" w:cs="Arial"/>
          <w:color w:val="000000" w:themeColor="text1"/>
        </w:rPr>
      </w:pPr>
    </w:p>
    <w:p w14:paraId="0F6D27B3" w14:textId="77777777" w:rsidR="0005391F" w:rsidRPr="0005391F" w:rsidRDefault="0005391F" w:rsidP="0005391F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  <w:r w:rsidRPr="0005391F">
        <w:rPr>
          <w:rFonts w:ascii="Arial" w:hAnsi="Arial" w:cs="Arial"/>
          <w:b/>
          <w:bCs/>
          <w:color w:val="000000" w:themeColor="text1"/>
        </w:rPr>
        <w:t>Tabs</w:t>
      </w:r>
    </w:p>
    <w:p w14:paraId="6998A61D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title: Title of each Tab</w:t>
      </w:r>
    </w:p>
    <w:p w14:paraId="20298732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text: If there is only one paragraph, then data is a string</w:t>
      </w:r>
    </w:p>
    <w:p w14:paraId="743448C6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text: If there are more than one paragraph, then data is in an array.</w:t>
      </w:r>
    </w:p>
    <w:p w14:paraId="14D8DC4D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>: if there is an image, the data is in the following format:</w:t>
      </w:r>
    </w:p>
    <w:p w14:paraId="5E883FED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src</w:t>
      </w:r>
      <w:proofErr w:type="spellEnd"/>
      <w:r w:rsidRPr="0005391F">
        <w:rPr>
          <w:rFonts w:ascii="Arial" w:hAnsi="Arial" w:cs="Arial"/>
          <w:color w:val="000000" w:themeColor="text1"/>
        </w:rPr>
        <w:t>: Path to assets</w:t>
      </w:r>
    </w:p>
    <w:p w14:paraId="2C094BA7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alt: Image alt text</w:t>
      </w:r>
    </w:p>
    <w:p w14:paraId="7BA8165D" w14:textId="77777777" w:rsidR="0005391F" w:rsidRPr="0005391F" w:rsidRDefault="0005391F" w:rsidP="0005391F">
      <w:pPr>
        <w:pStyle w:val="ListParagraph"/>
        <w:spacing w:line="276" w:lineRule="auto"/>
        <w:ind w:left="1440"/>
        <w:rPr>
          <w:rFonts w:ascii="Arial" w:hAnsi="Arial" w:cs="Arial"/>
          <w:color w:val="000000" w:themeColor="text1"/>
        </w:rPr>
      </w:pPr>
    </w:p>
    <w:p w14:paraId="7A6EDFAC" w14:textId="77777777" w:rsidR="0005391F" w:rsidRPr="0005391F" w:rsidRDefault="0005391F" w:rsidP="0005391F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  <w:r w:rsidRPr="0005391F">
        <w:rPr>
          <w:rFonts w:ascii="Arial" w:hAnsi="Arial" w:cs="Arial"/>
          <w:b/>
          <w:bCs/>
          <w:color w:val="000000" w:themeColor="text1"/>
        </w:rPr>
        <w:t>Timeline Tabs</w:t>
      </w:r>
    </w:p>
    <w:p w14:paraId="0A87CD49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If tab is timeline, props in &lt;Tab&gt; requires type</w:t>
      </w:r>
      <w:proofErr w:type="gramStart"/>
      <w:r w:rsidRPr="0005391F">
        <w:rPr>
          <w:rFonts w:ascii="Arial" w:hAnsi="Arial" w:cs="Arial"/>
          <w:color w:val="000000" w:themeColor="text1"/>
        </w:rPr>
        <w:t>=”timeline</w:t>
      </w:r>
      <w:proofErr w:type="gramEnd"/>
      <w:r w:rsidRPr="0005391F">
        <w:rPr>
          <w:rFonts w:ascii="Arial" w:hAnsi="Arial" w:cs="Arial"/>
          <w:color w:val="000000" w:themeColor="text1"/>
        </w:rPr>
        <w:t xml:space="preserve">”. </w:t>
      </w:r>
    </w:p>
    <w:p w14:paraId="16DB307B" w14:textId="77777777" w:rsidR="0005391F" w:rsidRPr="0005391F" w:rsidRDefault="0005391F" w:rsidP="0005391F">
      <w:pPr>
        <w:spacing w:line="276" w:lineRule="auto"/>
        <w:ind w:firstLine="360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For example, &lt;Tab type</w:t>
      </w:r>
      <w:proofErr w:type="gramStart"/>
      <w:r w:rsidRPr="0005391F">
        <w:rPr>
          <w:rFonts w:ascii="Arial" w:hAnsi="Arial" w:cs="Arial"/>
          <w:color w:val="000000" w:themeColor="text1"/>
        </w:rPr>
        <w:t>=”timeline</w:t>
      </w:r>
      <w:proofErr w:type="gramEnd"/>
      <w:r w:rsidRPr="0005391F">
        <w:rPr>
          <w:rFonts w:ascii="Arial" w:hAnsi="Arial" w:cs="Arial"/>
          <w:color w:val="000000" w:themeColor="text1"/>
        </w:rPr>
        <w:t>”&gt;</w:t>
      </w:r>
    </w:p>
    <w:p w14:paraId="71DF92AE" w14:textId="77777777" w:rsidR="0005391F" w:rsidRPr="0005391F" w:rsidRDefault="0005391F" w:rsidP="0005391F">
      <w:pPr>
        <w:spacing w:line="276" w:lineRule="auto"/>
        <w:ind w:firstLine="360"/>
        <w:rPr>
          <w:rFonts w:ascii="Arial" w:hAnsi="Arial" w:cs="Arial"/>
          <w:color w:val="000000" w:themeColor="text1"/>
        </w:rPr>
      </w:pPr>
    </w:p>
    <w:p w14:paraId="290B1FAA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title: Title of each Timeline Tab</w:t>
      </w:r>
    </w:p>
    <w:p w14:paraId="2ACA7960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list: If there is a single bullet list, then data is a string. (</w:t>
      </w:r>
      <w:proofErr w:type="spellStart"/>
      <w:proofErr w:type="gramStart"/>
      <w:r w:rsidRPr="0005391F">
        <w:rPr>
          <w:rFonts w:ascii="Arial" w:hAnsi="Arial" w:cs="Arial"/>
          <w:color w:val="000000" w:themeColor="text1"/>
        </w:rPr>
        <w:t>eg</w:t>
      </w:r>
      <w:proofErr w:type="gramEnd"/>
      <w:r w:rsidRPr="0005391F">
        <w:rPr>
          <w:rFonts w:ascii="Arial" w:hAnsi="Arial" w:cs="Arial"/>
          <w:color w:val="000000" w:themeColor="text1"/>
        </w:rPr>
        <w:t>.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list</w:t>
      </w:r>
      <w:proofErr w:type="gramStart"/>
      <w:r w:rsidRPr="0005391F">
        <w:rPr>
          <w:rFonts w:ascii="Arial" w:hAnsi="Arial" w:cs="Arial"/>
          <w:color w:val="000000" w:themeColor="text1"/>
        </w:rPr>
        <w:t>=”list</w:t>
      </w:r>
      <w:proofErr w:type="gramEnd"/>
      <w:r w:rsidRPr="0005391F">
        <w:rPr>
          <w:rFonts w:ascii="Arial" w:hAnsi="Arial" w:cs="Arial"/>
          <w:color w:val="000000" w:themeColor="text1"/>
        </w:rPr>
        <w:t>”)</w:t>
      </w:r>
    </w:p>
    <w:p w14:paraId="349F2FB1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list: If there are more than one bullet list, then data is in an array (</w:t>
      </w:r>
      <w:proofErr w:type="spellStart"/>
      <w:r w:rsidRPr="0005391F">
        <w:rPr>
          <w:rFonts w:ascii="Arial" w:hAnsi="Arial" w:cs="Arial"/>
          <w:color w:val="000000" w:themeColor="text1"/>
        </w:rPr>
        <w:t>eg.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list</w:t>
      </w:r>
      <w:proofErr w:type="gramStart"/>
      <w:r w:rsidRPr="0005391F">
        <w:rPr>
          <w:rFonts w:ascii="Arial" w:hAnsi="Arial" w:cs="Arial"/>
          <w:color w:val="000000" w:themeColor="text1"/>
        </w:rPr>
        <w:t>=[</w:t>
      </w:r>
      <w:proofErr w:type="gramEnd"/>
      <w:r w:rsidRPr="0005391F">
        <w:rPr>
          <w:rFonts w:ascii="Arial" w:hAnsi="Arial" w:cs="Arial"/>
          <w:color w:val="000000" w:themeColor="text1"/>
        </w:rPr>
        <w:t>‘list1’, ‘list2’])</w:t>
      </w:r>
    </w:p>
    <w:p w14:paraId="59F56EA5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text: If there is no text paragraph, no text props needed.</w:t>
      </w:r>
    </w:p>
    <w:p w14:paraId="37A28583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text: If there is one paragraph, then data is a string. If there is more than one paragraph, the data is in an array.</w:t>
      </w:r>
    </w:p>
    <w:p w14:paraId="70E8B6B2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: If there is no image, no </w:t>
      </w: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props needed.</w:t>
      </w:r>
    </w:p>
    <w:p w14:paraId="2AB5CF24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>: if there is an image, the data is in the following format:</w:t>
      </w:r>
    </w:p>
    <w:p w14:paraId="1BD850F4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src</w:t>
      </w:r>
      <w:proofErr w:type="spellEnd"/>
      <w:r w:rsidRPr="0005391F">
        <w:rPr>
          <w:rFonts w:ascii="Arial" w:hAnsi="Arial" w:cs="Arial"/>
          <w:color w:val="000000" w:themeColor="text1"/>
        </w:rPr>
        <w:t>: Path to assets</w:t>
      </w:r>
    </w:p>
    <w:p w14:paraId="54A64EF2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alt: Image alt text</w:t>
      </w:r>
    </w:p>
    <w:p w14:paraId="0B2F7D7F" w14:textId="77777777" w:rsidR="0005391F" w:rsidRPr="0005391F" w:rsidRDefault="0005391F" w:rsidP="0005391F">
      <w:pPr>
        <w:pStyle w:val="ListParagraph"/>
        <w:spacing w:line="276" w:lineRule="auto"/>
        <w:ind w:left="1440"/>
        <w:rPr>
          <w:rFonts w:ascii="Arial" w:hAnsi="Arial" w:cs="Arial"/>
          <w:color w:val="000000" w:themeColor="text1"/>
        </w:rPr>
      </w:pPr>
    </w:p>
    <w:p w14:paraId="37EE33F9" w14:textId="77777777" w:rsidR="0005391F" w:rsidRPr="0005391F" w:rsidRDefault="0005391F" w:rsidP="0005391F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  <w:r w:rsidRPr="0005391F">
        <w:rPr>
          <w:rFonts w:ascii="Arial" w:hAnsi="Arial" w:cs="Arial"/>
          <w:b/>
          <w:bCs/>
          <w:color w:val="000000" w:themeColor="text1"/>
        </w:rPr>
        <w:t>Carousel</w:t>
      </w:r>
    </w:p>
    <w:p w14:paraId="484CB232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Props type in &lt;Carousel&gt; will differentiate the design and format.</w:t>
      </w:r>
    </w:p>
    <w:p w14:paraId="415D00BB" w14:textId="77777777" w:rsidR="0005391F" w:rsidRPr="0005391F" w:rsidRDefault="0005391F" w:rsidP="0005391F">
      <w:pPr>
        <w:spacing w:line="276" w:lineRule="auto"/>
        <w:ind w:firstLine="720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Photo Carousel: &lt;Carousel type</w:t>
      </w:r>
      <w:proofErr w:type="gramStart"/>
      <w:r w:rsidRPr="0005391F">
        <w:rPr>
          <w:rFonts w:ascii="Arial" w:hAnsi="Arial" w:cs="Arial"/>
          <w:color w:val="000000" w:themeColor="text1"/>
        </w:rPr>
        <w:t>=”photo</w:t>
      </w:r>
      <w:proofErr w:type="gramEnd"/>
      <w:r w:rsidRPr="0005391F">
        <w:rPr>
          <w:rFonts w:ascii="Arial" w:hAnsi="Arial" w:cs="Arial"/>
          <w:color w:val="000000" w:themeColor="text1"/>
        </w:rPr>
        <w:t>”&gt;</w:t>
      </w:r>
    </w:p>
    <w:p w14:paraId="27F1D43C" w14:textId="49073ADD" w:rsidR="0005391F" w:rsidRDefault="0005391F" w:rsidP="0005391F">
      <w:pPr>
        <w:spacing w:line="276" w:lineRule="auto"/>
        <w:ind w:firstLine="720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Text Carousel: &lt;Carousel type=”text”&gt;</w:t>
      </w:r>
    </w:p>
    <w:p w14:paraId="356A1D4F" w14:textId="77777777" w:rsidR="0005391F" w:rsidRPr="0005391F" w:rsidRDefault="0005391F" w:rsidP="0005391F">
      <w:pPr>
        <w:spacing w:line="276" w:lineRule="auto"/>
        <w:ind w:firstLine="720"/>
        <w:rPr>
          <w:rFonts w:ascii="Arial" w:hAnsi="Arial" w:cs="Arial"/>
          <w:color w:val="000000" w:themeColor="text1"/>
        </w:rPr>
      </w:pPr>
    </w:p>
    <w:p w14:paraId="0367D486" w14:textId="77777777" w:rsidR="0005391F" w:rsidRPr="0005391F" w:rsidRDefault="0005391F" w:rsidP="0005391F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  <w:r w:rsidRPr="0005391F">
        <w:rPr>
          <w:rFonts w:ascii="Arial" w:hAnsi="Arial" w:cs="Arial"/>
          <w:b/>
          <w:bCs/>
          <w:color w:val="000000" w:themeColor="text1"/>
        </w:rPr>
        <w:t>Photo Carousel</w:t>
      </w:r>
    </w:p>
    <w:p w14:paraId="4150BA2C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text: There is going to be only single paragraph, and data always be a string.</w:t>
      </w:r>
    </w:p>
    <w:p w14:paraId="51030B3E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>: if there is an image, the data is in the following format:</w:t>
      </w:r>
    </w:p>
    <w:p w14:paraId="7CD31A84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src</w:t>
      </w:r>
      <w:proofErr w:type="spellEnd"/>
      <w:r w:rsidRPr="0005391F">
        <w:rPr>
          <w:rFonts w:ascii="Arial" w:hAnsi="Arial" w:cs="Arial"/>
          <w:color w:val="000000" w:themeColor="text1"/>
        </w:rPr>
        <w:t>: Path to assets</w:t>
      </w:r>
    </w:p>
    <w:p w14:paraId="49AD47B8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alt: Image alt text</w:t>
      </w:r>
    </w:p>
    <w:p w14:paraId="17A52ACC" w14:textId="77777777" w:rsidR="0005391F" w:rsidRPr="0005391F" w:rsidRDefault="0005391F" w:rsidP="0005391F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  <w:r w:rsidRPr="0005391F">
        <w:rPr>
          <w:rFonts w:ascii="Arial" w:hAnsi="Arial" w:cs="Arial"/>
          <w:b/>
          <w:bCs/>
          <w:color w:val="000000" w:themeColor="text1"/>
        </w:rPr>
        <w:lastRenderedPageBreak/>
        <w:t>Text Carousel (Stage/Steps)</w:t>
      </w:r>
    </w:p>
    <w:p w14:paraId="36679C7E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heading: Title of each carousel</w:t>
      </w:r>
    </w:p>
    <w:p w14:paraId="3FEB5315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subheading: Sub-title of each carousel</w:t>
      </w:r>
    </w:p>
    <w:p w14:paraId="41DF2724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 xml:space="preserve">text: either one paragraph or more </w:t>
      </w:r>
    </w:p>
    <w:p w14:paraId="28ED7A1A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one paragraph: a string (</w:t>
      </w:r>
      <w:proofErr w:type="spellStart"/>
      <w:r w:rsidRPr="0005391F">
        <w:rPr>
          <w:rFonts w:ascii="Arial" w:hAnsi="Arial" w:cs="Arial"/>
          <w:color w:val="000000" w:themeColor="text1"/>
        </w:rPr>
        <w:t>eg.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text=”text”)</w:t>
      </w:r>
    </w:p>
    <w:p w14:paraId="3972121C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more than one paragraph: an array (</w:t>
      </w:r>
      <w:proofErr w:type="spellStart"/>
      <w:r w:rsidRPr="0005391F">
        <w:rPr>
          <w:rFonts w:ascii="Arial" w:hAnsi="Arial" w:cs="Arial"/>
          <w:color w:val="000000" w:themeColor="text1"/>
        </w:rPr>
        <w:t>eg.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text</w:t>
      </w:r>
      <w:proofErr w:type="gramStart"/>
      <w:r w:rsidRPr="0005391F">
        <w:rPr>
          <w:rFonts w:ascii="Arial" w:hAnsi="Arial" w:cs="Arial"/>
          <w:color w:val="000000" w:themeColor="text1"/>
        </w:rPr>
        <w:t>=[</w:t>
      </w:r>
      <w:proofErr w:type="gramEnd"/>
      <w:r w:rsidRPr="0005391F">
        <w:rPr>
          <w:rFonts w:ascii="Arial" w:hAnsi="Arial" w:cs="Arial"/>
          <w:color w:val="000000" w:themeColor="text1"/>
        </w:rPr>
        <w:t>“text1”, “text2”]</w:t>
      </w:r>
    </w:p>
    <w:p w14:paraId="682D8DC4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>: if no image required, no image props needed.</w:t>
      </w:r>
    </w:p>
    <w:p w14:paraId="36A490FD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img</w:t>
      </w:r>
      <w:proofErr w:type="spellEnd"/>
      <w:r w:rsidRPr="0005391F">
        <w:rPr>
          <w:rFonts w:ascii="Arial" w:hAnsi="Arial" w:cs="Arial"/>
          <w:color w:val="000000" w:themeColor="text1"/>
        </w:rPr>
        <w:t>: if there is an image, the data is in the following format:</w:t>
      </w:r>
    </w:p>
    <w:p w14:paraId="625B0C41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src</w:t>
      </w:r>
      <w:proofErr w:type="spellEnd"/>
      <w:r w:rsidRPr="0005391F">
        <w:rPr>
          <w:rFonts w:ascii="Arial" w:hAnsi="Arial" w:cs="Arial"/>
          <w:color w:val="000000" w:themeColor="text1"/>
        </w:rPr>
        <w:t>: Path to assets</w:t>
      </w:r>
    </w:p>
    <w:p w14:paraId="59F20B5A" w14:textId="77777777" w:rsidR="0005391F" w:rsidRPr="0005391F" w:rsidRDefault="0005391F" w:rsidP="0005391F">
      <w:pPr>
        <w:pStyle w:val="ListParagraph"/>
        <w:numPr>
          <w:ilvl w:val="1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alt: Image alt text</w:t>
      </w:r>
    </w:p>
    <w:p w14:paraId="35AA718F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</w:p>
    <w:p w14:paraId="66D34A12" w14:textId="77777777" w:rsidR="0005391F" w:rsidRPr="0005391F" w:rsidRDefault="0005391F" w:rsidP="0005391F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  <w:r w:rsidRPr="0005391F">
        <w:rPr>
          <w:rFonts w:ascii="Arial" w:hAnsi="Arial" w:cs="Arial"/>
          <w:b/>
          <w:bCs/>
          <w:color w:val="000000" w:themeColor="text1"/>
        </w:rPr>
        <w:t>Audio</w:t>
      </w:r>
    </w:p>
    <w:p w14:paraId="52CD8D8C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proofErr w:type="spellStart"/>
      <w:r w:rsidRPr="0005391F">
        <w:rPr>
          <w:rFonts w:ascii="Arial" w:hAnsi="Arial" w:cs="Arial"/>
          <w:color w:val="000000" w:themeColor="text1"/>
        </w:rPr>
        <w:t>audioData</w:t>
      </w:r>
      <w:proofErr w:type="spellEnd"/>
      <w:r w:rsidRPr="0005391F">
        <w:rPr>
          <w:rFonts w:ascii="Arial" w:hAnsi="Arial" w:cs="Arial"/>
          <w:color w:val="000000" w:themeColor="text1"/>
        </w:rPr>
        <w:t>: Name of audio file</w:t>
      </w:r>
    </w:p>
    <w:p w14:paraId="32BC1B1D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button: "ACCÉDER À LA TRANSCRIPTION" --- This is a boilerplate text.</w:t>
      </w:r>
    </w:p>
    <w:p w14:paraId="7568E68C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*** The audio and transcript file must have the same name. (</w:t>
      </w:r>
      <w:proofErr w:type="spellStart"/>
      <w:proofErr w:type="gramStart"/>
      <w:r w:rsidRPr="0005391F">
        <w:rPr>
          <w:rFonts w:ascii="Arial" w:hAnsi="Arial" w:cs="Arial"/>
          <w:color w:val="000000" w:themeColor="text1"/>
        </w:rPr>
        <w:t>eg</w:t>
      </w:r>
      <w:proofErr w:type="gramEnd"/>
      <w:r w:rsidRPr="0005391F">
        <w:rPr>
          <w:rFonts w:ascii="Arial" w:hAnsi="Arial" w:cs="Arial"/>
          <w:color w:val="000000" w:themeColor="text1"/>
        </w:rPr>
        <w:t>.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audio.mp3, audio.html)</w:t>
      </w:r>
    </w:p>
    <w:p w14:paraId="54617FD8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</w:p>
    <w:p w14:paraId="3B726C64" w14:textId="77777777" w:rsidR="0005391F" w:rsidRPr="0005391F" w:rsidRDefault="0005391F" w:rsidP="0005391F">
      <w:pPr>
        <w:spacing w:line="276" w:lineRule="auto"/>
        <w:rPr>
          <w:rFonts w:ascii="Arial" w:hAnsi="Arial" w:cs="Arial"/>
          <w:b/>
          <w:bCs/>
          <w:color w:val="000000" w:themeColor="text1"/>
        </w:rPr>
      </w:pPr>
      <w:r w:rsidRPr="0005391F">
        <w:rPr>
          <w:rFonts w:ascii="Arial" w:hAnsi="Arial" w:cs="Arial"/>
          <w:b/>
          <w:bCs/>
          <w:color w:val="000000" w:themeColor="text1"/>
        </w:rPr>
        <w:t>Video</w:t>
      </w:r>
    </w:p>
    <w:p w14:paraId="2FB519E3" w14:textId="77777777" w:rsidR="0005391F" w:rsidRPr="0005391F" w:rsidRDefault="0005391F" w:rsidP="0005391F">
      <w:pPr>
        <w:pStyle w:val="ListParagraph"/>
        <w:numPr>
          <w:ilvl w:val="0"/>
          <w:numId w:val="16"/>
        </w:num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 xml:space="preserve">Using TFO’s </w:t>
      </w:r>
      <w:proofErr w:type="spellStart"/>
      <w:r w:rsidRPr="0005391F">
        <w:rPr>
          <w:rFonts w:ascii="Arial" w:hAnsi="Arial" w:cs="Arial"/>
          <w:color w:val="000000" w:themeColor="text1"/>
        </w:rPr>
        <w:t>Idello</w:t>
      </w:r>
      <w:proofErr w:type="spellEnd"/>
      <w:r w:rsidRPr="0005391F">
        <w:rPr>
          <w:rFonts w:ascii="Arial" w:hAnsi="Arial" w:cs="Arial"/>
          <w:color w:val="000000" w:themeColor="text1"/>
        </w:rPr>
        <w:t xml:space="preserve"> player</w:t>
      </w:r>
    </w:p>
    <w:p w14:paraId="51AEDFF9" w14:textId="77777777" w:rsidR="0005391F" w:rsidRPr="0005391F" w:rsidRDefault="0005391F" w:rsidP="0005391F">
      <w:pPr>
        <w:spacing w:line="276" w:lineRule="auto"/>
        <w:ind w:left="360"/>
        <w:rPr>
          <w:rFonts w:ascii="Arial" w:hAnsi="Arial" w:cs="Arial"/>
          <w:color w:val="000000" w:themeColor="text1"/>
        </w:rPr>
      </w:pPr>
    </w:p>
    <w:p w14:paraId="3CD32A60" w14:textId="77777777" w:rsidR="0005391F" w:rsidRPr="0005391F" w:rsidRDefault="0005391F" w:rsidP="0005391F">
      <w:pPr>
        <w:rPr>
          <w:rFonts w:ascii="Arial" w:hAnsi="Arial" w:cs="Arial"/>
          <w:color w:val="000000" w:themeColor="text1"/>
        </w:rPr>
      </w:pPr>
    </w:p>
    <w:p w14:paraId="0C0D7354" w14:textId="77777777" w:rsidR="0005391F" w:rsidRPr="0005391F" w:rsidRDefault="0005391F" w:rsidP="0005391F">
      <w:pPr>
        <w:spacing w:line="360" w:lineRule="auto"/>
        <w:rPr>
          <w:rFonts w:ascii="Arial" w:hAnsi="Arial" w:cs="Arial"/>
          <w:b/>
          <w:bCs/>
          <w:color w:val="568278" w:themeColor="accent5" w:themeShade="BF"/>
          <w:sz w:val="28"/>
          <w:szCs w:val="28"/>
        </w:rPr>
      </w:pPr>
      <w:r w:rsidRPr="0005391F">
        <w:rPr>
          <w:rFonts w:ascii="Arial" w:hAnsi="Arial" w:cs="Arial"/>
          <w:b/>
          <w:bCs/>
          <w:color w:val="568278" w:themeColor="accent5" w:themeShade="BF"/>
          <w:sz w:val="28"/>
          <w:szCs w:val="28"/>
        </w:rPr>
        <w:t>Interactive Components (ILOs)</w:t>
      </w:r>
    </w:p>
    <w:p w14:paraId="7B0E17CE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Tooltip</w:t>
      </w:r>
    </w:p>
    <w:p w14:paraId="66B4462D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Flip Cards</w:t>
      </w:r>
    </w:p>
    <w:p w14:paraId="2CF50E6E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Image with Hotspots</w:t>
      </w:r>
    </w:p>
    <w:p w14:paraId="503762E2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Multiple Choice: Radio buttons</w:t>
      </w:r>
    </w:p>
    <w:p w14:paraId="77D95888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Multiple Choice: Checkbox</w:t>
      </w:r>
    </w:p>
    <w:p w14:paraId="682650D7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Multiple Choice: True/False</w:t>
      </w:r>
    </w:p>
    <w:p w14:paraId="20F836A0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Drag and Drop: Flowchart</w:t>
      </w:r>
    </w:p>
    <w:p w14:paraId="6D546EE4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Drag and Drop: Matching</w:t>
      </w:r>
    </w:p>
    <w:p w14:paraId="5B2F07B4" w14:textId="77777777" w:rsidR="0005391F" w:rsidRPr="0005391F" w:rsidRDefault="0005391F" w:rsidP="0005391F">
      <w:pPr>
        <w:spacing w:line="276" w:lineRule="auto"/>
        <w:rPr>
          <w:rFonts w:ascii="Arial" w:hAnsi="Arial" w:cs="Arial"/>
          <w:color w:val="000000" w:themeColor="text1"/>
        </w:rPr>
      </w:pPr>
      <w:r w:rsidRPr="0005391F">
        <w:rPr>
          <w:rFonts w:ascii="Arial" w:hAnsi="Arial" w:cs="Arial"/>
          <w:color w:val="000000" w:themeColor="text1"/>
        </w:rPr>
        <w:t>Drag and Drop: Sorting</w:t>
      </w:r>
    </w:p>
    <w:p w14:paraId="36476D5E" w14:textId="77777777" w:rsidR="0005391F" w:rsidRPr="0005391F" w:rsidRDefault="0005391F" w:rsidP="0005391F">
      <w:pPr>
        <w:rPr>
          <w:rFonts w:ascii="Arial" w:hAnsi="Arial" w:cs="Arial"/>
          <w:color w:val="000000" w:themeColor="text1"/>
        </w:rPr>
      </w:pPr>
    </w:p>
    <w:p w14:paraId="6D3B74FB" w14:textId="77777777" w:rsidR="0005391F" w:rsidRPr="0005391F" w:rsidRDefault="0005391F" w:rsidP="0005391F">
      <w:pPr>
        <w:rPr>
          <w:rFonts w:ascii="Arial" w:hAnsi="Arial" w:cs="Arial"/>
          <w:color w:val="000000" w:themeColor="text1"/>
        </w:rPr>
      </w:pPr>
    </w:p>
    <w:p w14:paraId="3DC4512B" w14:textId="77777777" w:rsidR="00CA706D" w:rsidRPr="0005391F" w:rsidRDefault="00CA706D">
      <w:pPr>
        <w:rPr>
          <w:color w:val="000000" w:themeColor="text1"/>
        </w:rPr>
      </w:pPr>
    </w:p>
    <w:sectPr w:rsidR="00CA706D" w:rsidRPr="0005391F" w:rsidSect="007A7CE5">
      <w:pgSz w:w="12240" w:h="15840"/>
      <w:pgMar w:top="720" w:right="720" w:bottom="720" w:left="720" w:header="431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04E11" w14:textId="77777777" w:rsidR="004871AD" w:rsidRDefault="004871AD" w:rsidP="005A3FE3">
      <w:r>
        <w:separator/>
      </w:r>
    </w:p>
  </w:endnote>
  <w:endnote w:type="continuationSeparator" w:id="0">
    <w:p w14:paraId="50B8A26F" w14:textId="77777777" w:rsidR="004871AD" w:rsidRDefault="004871AD" w:rsidP="005A3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ranklin Gothic Book">
    <w:altName w:val="MS P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agona Book">
    <w:altName w:val="Sagona Book"/>
    <w:panose1 w:val="02020503050505020204"/>
    <w:charset w:val="00"/>
    <w:family w:val="roman"/>
    <w:pitch w:val="variable"/>
    <w:sig w:usb0="8000002F" w:usb1="0000000A" w:usb2="0000000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scadia Code SemiLight">
    <w:panose1 w:val="020B0604020202020204"/>
    <w:charset w:val="00"/>
    <w:family w:val="modern"/>
    <w:pitch w:val="fixed"/>
    <w:sig w:usb0="A1002AFF" w:usb1="C0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15B33" w14:textId="77777777" w:rsidR="004871AD" w:rsidRDefault="004871AD" w:rsidP="005A3FE3">
      <w:r>
        <w:separator/>
      </w:r>
    </w:p>
  </w:footnote>
  <w:footnote w:type="continuationSeparator" w:id="0">
    <w:p w14:paraId="66908CA5" w14:textId="77777777" w:rsidR="004871AD" w:rsidRDefault="004871AD" w:rsidP="005A3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3.9pt;height:14.75pt;visibility:visible;mso-wrap-style:square" o:bullet="t">
        <v:imagedata r:id="rId1" o:title=""/>
      </v:shape>
    </w:pict>
  </w:numPicBullet>
  <w:abstractNum w:abstractNumId="0" w15:restartNumberingAfterBreak="0">
    <w:nsid w:val="08112872"/>
    <w:multiLevelType w:val="hybridMultilevel"/>
    <w:tmpl w:val="A66E6A32"/>
    <w:lvl w:ilvl="0" w:tplc="6EC88A1E">
      <w:start w:val="1"/>
      <w:numFmt w:val="decimal"/>
      <w:lvlText w:val="%1."/>
      <w:lvlJc w:val="left"/>
      <w:pPr>
        <w:ind w:left="1003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3880732"/>
    <w:multiLevelType w:val="hybridMultilevel"/>
    <w:tmpl w:val="B34626B0"/>
    <w:lvl w:ilvl="0" w:tplc="9A9035C8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 w:val="0"/>
      </w:rPr>
    </w:lvl>
    <w:lvl w:ilvl="1" w:tplc="10090019" w:tentative="1">
      <w:start w:val="1"/>
      <w:numFmt w:val="lowerLetter"/>
      <w:lvlText w:val="%2."/>
      <w:lvlJc w:val="left"/>
      <w:pPr>
        <w:ind w:left="1648" w:hanging="360"/>
      </w:pPr>
    </w:lvl>
    <w:lvl w:ilvl="2" w:tplc="1009001B" w:tentative="1">
      <w:start w:val="1"/>
      <w:numFmt w:val="lowerRoman"/>
      <w:lvlText w:val="%3."/>
      <w:lvlJc w:val="right"/>
      <w:pPr>
        <w:ind w:left="2368" w:hanging="180"/>
      </w:pPr>
    </w:lvl>
    <w:lvl w:ilvl="3" w:tplc="1009000F" w:tentative="1">
      <w:start w:val="1"/>
      <w:numFmt w:val="decimal"/>
      <w:lvlText w:val="%4."/>
      <w:lvlJc w:val="left"/>
      <w:pPr>
        <w:ind w:left="3088" w:hanging="360"/>
      </w:pPr>
    </w:lvl>
    <w:lvl w:ilvl="4" w:tplc="10090019" w:tentative="1">
      <w:start w:val="1"/>
      <w:numFmt w:val="lowerLetter"/>
      <w:lvlText w:val="%5."/>
      <w:lvlJc w:val="left"/>
      <w:pPr>
        <w:ind w:left="3808" w:hanging="360"/>
      </w:pPr>
    </w:lvl>
    <w:lvl w:ilvl="5" w:tplc="1009001B" w:tentative="1">
      <w:start w:val="1"/>
      <w:numFmt w:val="lowerRoman"/>
      <w:lvlText w:val="%6."/>
      <w:lvlJc w:val="right"/>
      <w:pPr>
        <w:ind w:left="4528" w:hanging="180"/>
      </w:pPr>
    </w:lvl>
    <w:lvl w:ilvl="6" w:tplc="1009000F" w:tentative="1">
      <w:start w:val="1"/>
      <w:numFmt w:val="decimal"/>
      <w:lvlText w:val="%7."/>
      <w:lvlJc w:val="left"/>
      <w:pPr>
        <w:ind w:left="5248" w:hanging="360"/>
      </w:pPr>
    </w:lvl>
    <w:lvl w:ilvl="7" w:tplc="10090019" w:tentative="1">
      <w:start w:val="1"/>
      <w:numFmt w:val="lowerLetter"/>
      <w:lvlText w:val="%8."/>
      <w:lvlJc w:val="left"/>
      <w:pPr>
        <w:ind w:left="5968" w:hanging="360"/>
      </w:pPr>
    </w:lvl>
    <w:lvl w:ilvl="8" w:tplc="10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1C74548D"/>
    <w:multiLevelType w:val="hybridMultilevel"/>
    <w:tmpl w:val="064E5672"/>
    <w:lvl w:ilvl="0" w:tplc="6EC88A1E">
      <w:start w:val="1"/>
      <w:numFmt w:val="decimal"/>
      <w:lvlText w:val="%1."/>
      <w:lvlJc w:val="left"/>
      <w:pPr>
        <w:ind w:left="719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B01063"/>
    <w:multiLevelType w:val="hybridMultilevel"/>
    <w:tmpl w:val="BB0EBF1C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3867A3E"/>
    <w:multiLevelType w:val="hybridMultilevel"/>
    <w:tmpl w:val="F1DC1724"/>
    <w:lvl w:ilvl="0" w:tplc="6EC88A1E">
      <w:start w:val="1"/>
      <w:numFmt w:val="decimal"/>
      <w:lvlText w:val="%1."/>
      <w:lvlJc w:val="left"/>
      <w:pPr>
        <w:ind w:left="719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E3F12"/>
    <w:multiLevelType w:val="hybridMultilevel"/>
    <w:tmpl w:val="BA48D380"/>
    <w:lvl w:ilvl="0" w:tplc="1009000F">
      <w:start w:val="1"/>
      <w:numFmt w:val="decimal"/>
      <w:lvlText w:val="%1."/>
      <w:lvlJc w:val="left"/>
      <w:pPr>
        <w:ind w:left="786" w:hanging="360"/>
      </w:pPr>
    </w:lvl>
    <w:lvl w:ilvl="1" w:tplc="10090019" w:tentative="1">
      <w:start w:val="1"/>
      <w:numFmt w:val="lowerLetter"/>
      <w:lvlText w:val="%2."/>
      <w:lvlJc w:val="left"/>
      <w:pPr>
        <w:ind w:left="1506" w:hanging="360"/>
      </w:pPr>
    </w:lvl>
    <w:lvl w:ilvl="2" w:tplc="1009001B" w:tentative="1">
      <w:start w:val="1"/>
      <w:numFmt w:val="lowerRoman"/>
      <w:lvlText w:val="%3."/>
      <w:lvlJc w:val="right"/>
      <w:pPr>
        <w:ind w:left="2226" w:hanging="180"/>
      </w:pPr>
    </w:lvl>
    <w:lvl w:ilvl="3" w:tplc="1009000F" w:tentative="1">
      <w:start w:val="1"/>
      <w:numFmt w:val="decimal"/>
      <w:lvlText w:val="%4."/>
      <w:lvlJc w:val="left"/>
      <w:pPr>
        <w:ind w:left="2946" w:hanging="360"/>
      </w:pPr>
    </w:lvl>
    <w:lvl w:ilvl="4" w:tplc="10090019" w:tentative="1">
      <w:start w:val="1"/>
      <w:numFmt w:val="lowerLetter"/>
      <w:lvlText w:val="%5."/>
      <w:lvlJc w:val="left"/>
      <w:pPr>
        <w:ind w:left="3666" w:hanging="360"/>
      </w:pPr>
    </w:lvl>
    <w:lvl w:ilvl="5" w:tplc="1009001B" w:tentative="1">
      <w:start w:val="1"/>
      <w:numFmt w:val="lowerRoman"/>
      <w:lvlText w:val="%6."/>
      <w:lvlJc w:val="right"/>
      <w:pPr>
        <w:ind w:left="4386" w:hanging="180"/>
      </w:pPr>
    </w:lvl>
    <w:lvl w:ilvl="6" w:tplc="1009000F" w:tentative="1">
      <w:start w:val="1"/>
      <w:numFmt w:val="decimal"/>
      <w:lvlText w:val="%7."/>
      <w:lvlJc w:val="left"/>
      <w:pPr>
        <w:ind w:left="5106" w:hanging="360"/>
      </w:pPr>
    </w:lvl>
    <w:lvl w:ilvl="7" w:tplc="10090019" w:tentative="1">
      <w:start w:val="1"/>
      <w:numFmt w:val="lowerLetter"/>
      <w:lvlText w:val="%8."/>
      <w:lvlJc w:val="left"/>
      <w:pPr>
        <w:ind w:left="5826" w:hanging="360"/>
      </w:pPr>
    </w:lvl>
    <w:lvl w:ilvl="8" w:tplc="1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CF90585"/>
    <w:multiLevelType w:val="hybridMultilevel"/>
    <w:tmpl w:val="995A823C"/>
    <w:lvl w:ilvl="0" w:tplc="CE644B5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3E1AF9"/>
    <w:multiLevelType w:val="hybridMultilevel"/>
    <w:tmpl w:val="57164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044D4D"/>
    <w:multiLevelType w:val="hybridMultilevel"/>
    <w:tmpl w:val="F1DC31C0"/>
    <w:lvl w:ilvl="0" w:tplc="0F58054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E2575C"/>
    <w:multiLevelType w:val="hybridMultilevel"/>
    <w:tmpl w:val="51AE04F4"/>
    <w:lvl w:ilvl="0" w:tplc="6EC88A1E">
      <w:start w:val="1"/>
      <w:numFmt w:val="decimal"/>
      <w:lvlText w:val="%1."/>
      <w:lvlJc w:val="left"/>
      <w:pPr>
        <w:ind w:left="1439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C0A28AC"/>
    <w:multiLevelType w:val="hybridMultilevel"/>
    <w:tmpl w:val="C128D0EC"/>
    <w:lvl w:ilvl="0" w:tplc="5DEA511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F03B83"/>
    <w:multiLevelType w:val="hybridMultilevel"/>
    <w:tmpl w:val="587C0C3C"/>
    <w:lvl w:ilvl="0" w:tplc="98743882">
      <w:start w:val="1"/>
      <w:numFmt w:val="decimal"/>
      <w:lvlText w:val="%1."/>
      <w:lvlJc w:val="left"/>
      <w:pPr>
        <w:ind w:left="2160" w:hanging="360"/>
      </w:pPr>
      <w:rPr>
        <w:rFonts w:hint="default"/>
        <w:b/>
        <w:bCs w:val="0"/>
        <w:i w:val="0"/>
        <w:sz w:val="24"/>
      </w:rPr>
    </w:lvl>
    <w:lvl w:ilvl="1" w:tplc="10090019" w:tentative="1">
      <w:start w:val="1"/>
      <w:numFmt w:val="lowerLetter"/>
      <w:lvlText w:val="%2."/>
      <w:lvlJc w:val="left"/>
      <w:pPr>
        <w:ind w:left="2520" w:hanging="360"/>
      </w:pPr>
    </w:lvl>
    <w:lvl w:ilvl="2" w:tplc="1009001B" w:tentative="1">
      <w:start w:val="1"/>
      <w:numFmt w:val="lowerRoman"/>
      <w:lvlText w:val="%3."/>
      <w:lvlJc w:val="right"/>
      <w:pPr>
        <w:ind w:left="3240" w:hanging="180"/>
      </w:pPr>
    </w:lvl>
    <w:lvl w:ilvl="3" w:tplc="1009000F" w:tentative="1">
      <w:start w:val="1"/>
      <w:numFmt w:val="decimal"/>
      <w:lvlText w:val="%4."/>
      <w:lvlJc w:val="left"/>
      <w:pPr>
        <w:ind w:left="3960" w:hanging="360"/>
      </w:pPr>
    </w:lvl>
    <w:lvl w:ilvl="4" w:tplc="10090019" w:tentative="1">
      <w:start w:val="1"/>
      <w:numFmt w:val="lowerLetter"/>
      <w:lvlText w:val="%5."/>
      <w:lvlJc w:val="left"/>
      <w:pPr>
        <w:ind w:left="4680" w:hanging="360"/>
      </w:pPr>
    </w:lvl>
    <w:lvl w:ilvl="5" w:tplc="1009001B" w:tentative="1">
      <w:start w:val="1"/>
      <w:numFmt w:val="lowerRoman"/>
      <w:lvlText w:val="%6."/>
      <w:lvlJc w:val="right"/>
      <w:pPr>
        <w:ind w:left="5400" w:hanging="180"/>
      </w:pPr>
    </w:lvl>
    <w:lvl w:ilvl="6" w:tplc="1009000F" w:tentative="1">
      <w:start w:val="1"/>
      <w:numFmt w:val="decimal"/>
      <w:lvlText w:val="%7."/>
      <w:lvlJc w:val="left"/>
      <w:pPr>
        <w:ind w:left="6120" w:hanging="360"/>
      </w:pPr>
    </w:lvl>
    <w:lvl w:ilvl="7" w:tplc="10090019" w:tentative="1">
      <w:start w:val="1"/>
      <w:numFmt w:val="lowerLetter"/>
      <w:lvlText w:val="%8."/>
      <w:lvlJc w:val="left"/>
      <w:pPr>
        <w:ind w:left="6840" w:hanging="360"/>
      </w:pPr>
    </w:lvl>
    <w:lvl w:ilvl="8" w:tplc="1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DE549B3"/>
    <w:multiLevelType w:val="hybridMultilevel"/>
    <w:tmpl w:val="21D65464"/>
    <w:lvl w:ilvl="0" w:tplc="6EC88A1E">
      <w:start w:val="1"/>
      <w:numFmt w:val="decimal"/>
      <w:lvlText w:val="%1."/>
      <w:lvlJc w:val="left"/>
      <w:pPr>
        <w:ind w:left="1003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70D317F2"/>
    <w:multiLevelType w:val="hybridMultilevel"/>
    <w:tmpl w:val="BB0EBF1C"/>
    <w:lvl w:ilvl="0" w:tplc="1009000F">
      <w:start w:val="1"/>
      <w:numFmt w:val="decimal"/>
      <w:lvlText w:val="%1."/>
      <w:lvlJc w:val="left"/>
      <w:pPr>
        <w:ind w:left="1004" w:hanging="360"/>
      </w:pPr>
    </w:lvl>
    <w:lvl w:ilvl="1" w:tplc="10090019" w:tentative="1">
      <w:start w:val="1"/>
      <w:numFmt w:val="lowerLetter"/>
      <w:lvlText w:val="%2."/>
      <w:lvlJc w:val="left"/>
      <w:pPr>
        <w:ind w:left="1724" w:hanging="360"/>
      </w:pPr>
    </w:lvl>
    <w:lvl w:ilvl="2" w:tplc="1009001B" w:tentative="1">
      <w:start w:val="1"/>
      <w:numFmt w:val="lowerRoman"/>
      <w:lvlText w:val="%3."/>
      <w:lvlJc w:val="right"/>
      <w:pPr>
        <w:ind w:left="2444" w:hanging="180"/>
      </w:pPr>
    </w:lvl>
    <w:lvl w:ilvl="3" w:tplc="1009000F" w:tentative="1">
      <w:start w:val="1"/>
      <w:numFmt w:val="decimal"/>
      <w:lvlText w:val="%4."/>
      <w:lvlJc w:val="left"/>
      <w:pPr>
        <w:ind w:left="3164" w:hanging="360"/>
      </w:pPr>
    </w:lvl>
    <w:lvl w:ilvl="4" w:tplc="10090019" w:tentative="1">
      <w:start w:val="1"/>
      <w:numFmt w:val="lowerLetter"/>
      <w:lvlText w:val="%5."/>
      <w:lvlJc w:val="left"/>
      <w:pPr>
        <w:ind w:left="3884" w:hanging="360"/>
      </w:pPr>
    </w:lvl>
    <w:lvl w:ilvl="5" w:tplc="1009001B" w:tentative="1">
      <w:start w:val="1"/>
      <w:numFmt w:val="lowerRoman"/>
      <w:lvlText w:val="%6."/>
      <w:lvlJc w:val="right"/>
      <w:pPr>
        <w:ind w:left="4604" w:hanging="180"/>
      </w:pPr>
    </w:lvl>
    <w:lvl w:ilvl="6" w:tplc="1009000F" w:tentative="1">
      <w:start w:val="1"/>
      <w:numFmt w:val="decimal"/>
      <w:lvlText w:val="%7."/>
      <w:lvlJc w:val="left"/>
      <w:pPr>
        <w:ind w:left="5324" w:hanging="360"/>
      </w:pPr>
    </w:lvl>
    <w:lvl w:ilvl="7" w:tplc="10090019" w:tentative="1">
      <w:start w:val="1"/>
      <w:numFmt w:val="lowerLetter"/>
      <w:lvlText w:val="%8."/>
      <w:lvlJc w:val="left"/>
      <w:pPr>
        <w:ind w:left="6044" w:hanging="360"/>
      </w:pPr>
    </w:lvl>
    <w:lvl w:ilvl="8" w:tplc="1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769869B5"/>
    <w:multiLevelType w:val="hybridMultilevel"/>
    <w:tmpl w:val="81E824AC"/>
    <w:lvl w:ilvl="0" w:tplc="56FEBE7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FE41BC"/>
    <w:multiLevelType w:val="hybridMultilevel"/>
    <w:tmpl w:val="F1F4B2D2"/>
    <w:lvl w:ilvl="0" w:tplc="6EC88A1E">
      <w:start w:val="1"/>
      <w:numFmt w:val="decimal"/>
      <w:lvlText w:val="%1."/>
      <w:lvlJc w:val="left"/>
      <w:pPr>
        <w:ind w:left="577" w:hanging="435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461283">
    <w:abstractNumId w:val="6"/>
  </w:num>
  <w:num w:numId="2" w16cid:durableId="275454267">
    <w:abstractNumId w:val="5"/>
  </w:num>
  <w:num w:numId="3" w16cid:durableId="1904676924">
    <w:abstractNumId w:val="14"/>
  </w:num>
  <w:num w:numId="4" w16cid:durableId="1835608968">
    <w:abstractNumId w:val="1"/>
  </w:num>
  <w:num w:numId="5" w16cid:durableId="1412195509">
    <w:abstractNumId w:val="8"/>
  </w:num>
  <w:num w:numId="6" w16cid:durableId="2100366387">
    <w:abstractNumId w:val="10"/>
  </w:num>
  <w:num w:numId="7" w16cid:durableId="1389768639">
    <w:abstractNumId w:val="11"/>
  </w:num>
  <w:num w:numId="8" w16cid:durableId="1673147564">
    <w:abstractNumId w:val="13"/>
  </w:num>
  <w:num w:numId="9" w16cid:durableId="2006274104">
    <w:abstractNumId w:val="2"/>
  </w:num>
  <w:num w:numId="10" w16cid:durableId="1671635941">
    <w:abstractNumId w:val="9"/>
  </w:num>
  <w:num w:numId="11" w16cid:durableId="1353917077">
    <w:abstractNumId w:val="12"/>
  </w:num>
  <w:num w:numId="12" w16cid:durableId="1268537102">
    <w:abstractNumId w:val="0"/>
  </w:num>
  <w:num w:numId="13" w16cid:durableId="1406688011">
    <w:abstractNumId w:val="15"/>
  </w:num>
  <w:num w:numId="14" w16cid:durableId="2067483079">
    <w:abstractNumId w:val="4"/>
  </w:num>
  <w:num w:numId="15" w16cid:durableId="1217162369">
    <w:abstractNumId w:val="3"/>
  </w:num>
  <w:num w:numId="16" w16cid:durableId="2271583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removePersonalInformation/>
  <w:removeDateAndTime/>
  <w:displayBackgroundShap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S3NDQyN7E0MzU1NDJT0lEKTi0uzszPAykwrAUA6FlR4iwAAAA="/>
  </w:docVars>
  <w:rsids>
    <w:rsidRoot w:val="002D149B"/>
    <w:rsid w:val="00016CE2"/>
    <w:rsid w:val="00031319"/>
    <w:rsid w:val="00042DD0"/>
    <w:rsid w:val="0005391F"/>
    <w:rsid w:val="00055F17"/>
    <w:rsid w:val="00066AFA"/>
    <w:rsid w:val="00070AEC"/>
    <w:rsid w:val="00093530"/>
    <w:rsid w:val="000D6FCB"/>
    <w:rsid w:val="000E039D"/>
    <w:rsid w:val="000F2639"/>
    <w:rsid w:val="00122F13"/>
    <w:rsid w:val="00137C82"/>
    <w:rsid w:val="00165E9E"/>
    <w:rsid w:val="00185321"/>
    <w:rsid w:val="001942AC"/>
    <w:rsid w:val="001A0359"/>
    <w:rsid w:val="001A4DAD"/>
    <w:rsid w:val="001B3EBD"/>
    <w:rsid w:val="001D5FDC"/>
    <w:rsid w:val="001E782D"/>
    <w:rsid w:val="00234C80"/>
    <w:rsid w:val="0023582B"/>
    <w:rsid w:val="00241D39"/>
    <w:rsid w:val="002439CF"/>
    <w:rsid w:val="00247049"/>
    <w:rsid w:val="00261A8D"/>
    <w:rsid w:val="002659BF"/>
    <w:rsid w:val="002809B5"/>
    <w:rsid w:val="0028230B"/>
    <w:rsid w:val="0028475C"/>
    <w:rsid w:val="002A0BE6"/>
    <w:rsid w:val="002A2F2B"/>
    <w:rsid w:val="002A554E"/>
    <w:rsid w:val="002B48BA"/>
    <w:rsid w:val="002C6A9A"/>
    <w:rsid w:val="002D149B"/>
    <w:rsid w:val="00313658"/>
    <w:rsid w:val="00330A3F"/>
    <w:rsid w:val="003365B9"/>
    <w:rsid w:val="003A55D9"/>
    <w:rsid w:val="003C2B20"/>
    <w:rsid w:val="003D6528"/>
    <w:rsid w:val="00405620"/>
    <w:rsid w:val="00411EA3"/>
    <w:rsid w:val="00414DBD"/>
    <w:rsid w:val="00415D59"/>
    <w:rsid w:val="004457D9"/>
    <w:rsid w:val="00483497"/>
    <w:rsid w:val="004871AD"/>
    <w:rsid w:val="004B118D"/>
    <w:rsid w:val="004D05E4"/>
    <w:rsid w:val="004E391F"/>
    <w:rsid w:val="004F4344"/>
    <w:rsid w:val="00517E32"/>
    <w:rsid w:val="0053054B"/>
    <w:rsid w:val="005359A4"/>
    <w:rsid w:val="00542661"/>
    <w:rsid w:val="0056344F"/>
    <w:rsid w:val="00591F38"/>
    <w:rsid w:val="005A3FE3"/>
    <w:rsid w:val="005B0E14"/>
    <w:rsid w:val="005B609E"/>
    <w:rsid w:val="005E26DD"/>
    <w:rsid w:val="0060334C"/>
    <w:rsid w:val="00603C2B"/>
    <w:rsid w:val="00604DFB"/>
    <w:rsid w:val="006251B0"/>
    <w:rsid w:val="00637AD0"/>
    <w:rsid w:val="00665BC3"/>
    <w:rsid w:val="0067506D"/>
    <w:rsid w:val="0068232C"/>
    <w:rsid w:val="006B0ACC"/>
    <w:rsid w:val="006D5C74"/>
    <w:rsid w:val="006F609A"/>
    <w:rsid w:val="007115CC"/>
    <w:rsid w:val="00732F8D"/>
    <w:rsid w:val="00742E1C"/>
    <w:rsid w:val="00760853"/>
    <w:rsid w:val="0076154D"/>
    <w:rsid w:val="00777A46"/>
    <w:rsid w:val="007A10C8"/>
    <w:rsid w:val="007A7CE5"/>
    <w:rsid w:val="007C2239"/>
    <w:rsid w:val="007D3166"/>
    <w:rsid w:val="007E31A3"/>
    <w:rsid w:val="007E3663"/>
    <w:rsid w:val="007E683E"/>
    <w:rsid w:val="0080408C"/>
    <w:rsid w:val="00810C2C"/>
    <w:rsid w:val="00815528"/>
    <w:rsid w:val="00823F9D"/>
    <w:rsid w:val="00824D31"/>
    <w:rsid w:val="00833BA5"/>
    <w:rsid w:val="00846E8F"/>
    <w:rsid w:val="00857B5F"/>
    <w:rsid w:val="00880B71"/>
    <w:rsid w:val="008818D3"/>
    <w:rsid w:val="008B0673"/>
    <w:rsid w:val="008F4028"/>
    <w:rsid w:val="00902120"/>
    <w:rsid w:val="00927133"/>
    <w:rsid w:val="0093544A"/>
    <w:rsid w:val="0094692A"/>
    <w:rsid w:val="00951DDC"/>
    <w:rsid w:val="00957181"/>
    <w:rsid w:val="0097598E"/>
    <w:rsid w:val="00986D2F"/>
    <w:rsid w:val="00986FB5"/>
    <w:rsid w:val="009A2C5A"/>
    <w:rsid w:val="009C0250"/>
    <w:rsid w:val="009D3401"/>
    <w:rsid w:val="009F33F0"/>
    <w:rsid w:val="00A24B3E"/>
    <w:rsid w:val="00A45833"/>
    <w:rsid w:val="00A563FB"/>
    <w:rsid w:val="00A741F7"/>
    <w:rsid w:val="00A97CAD"/>
    <w:rsid w:val="00AE318C"/>
    <w:rsid w:val="00AE61DE"/>
    <w:rsid w:val="00B179B7"/>
    <w:rsid w:val="00B2222A"/>
    <w:rsid w:val="00B331AD"/>
    <w:rsid w:val="00B45B1F"/>
    <w:rsid w:val="00B57188"/>
    <w:rsid w:val="00B57520"/>
    <w:rsid w:val="00BB4A21"/>
    <w:rsid w:val="00BD5052"/>
    <w:rsid w:val="00BF1920"/>
    <w:rsid w:val="00BF78E8"/>
    <w:rsid w:val="00C00CB9"/>
    <w:rsid w:val="00C10BEE"/>
    <w:rsid w:val="00C22F9E"/>
    <w:rsid w:val="00C25672"/>
    <w:rsid w:val="00C3020D"/>
    <w:rsid w:val="00C33663"/>
    <w:rsid w:val="00C55FD7"/>
    <w:rsid w:val="00C70C15"/>
    <w:rsid w:val="00C73896"/>
    <w:rsid w:val="00CA706D"/>
    <w:rsid w:val="00D0166B"/>
    <w:rsid w:val="00D10672"/>
    <w:rsid w:val="00D40862"/>
    <w:rsid w:val="00D628D8"/>
    <w:rsid w:val="00DA2D20"/>
    <w:rsid w:val="00DB6FA1"/>
    <w:rsid w:val="00DC5ECB"/>
    <w:rsid w:val="00DD5124"/>
    <w:rsid w:val="00E15582"/>
    <w:rsid w:val="00E165F3"/>
    <w:rsid w:val="00E32D80"/>
    <w:rsid w:val="00E436E6"/>
    <w:rsid w:val="00E51603"/>
    <w:rsid w:val="00E70557"/>
    <w:rsid w:val="00E80FB4"/>
    <w:rsid w:val="00E93E60"/>
    <w:rsid w:val="00EA7D79"/>
    <w:rsid w:val="00EC07B6"/>
    <w:rsid w:val="00EC0EBB"/>
    <w:rsid w:val="00EC1198"/>
    <w:rsid w:val="00EC70AB"/>
    <w:rsid w:val="00ED7B21"/>
    <w:rsid w:val="00EF3446"/>
    <w:rsid w:val="00F221F8"/>
    <w:rsid w:val="00F35DAE"/>
    <w:rsid w:val="00F41B4B"/>
    <w:rsid w:val="00F43068"/>
    <w:rsid w:val="00F437F6"/>
    <w:rsid w:val="00F45215"/>
    <w:rsid w:val="00F51A14"/>
    <w:rsid w:val="00F67074"/>
    <w:rsid w:val="00F84015"/>
    <w:rsid w:val="00F94025"/>
    <w:rsid w:val="00F967CA"/>
    <w:rsid w:val="00FD0316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D6D5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3"/>
    <w:qFormat/>
    <w:rsid w:val="002C6A9A"/>
    <w:rPr>
      <w:rFonts w:asciiTheme="majorHAnsi" w:eastAsia="Times New Roman" w:hAnsiTheme="majorHAnsi" w:cs="Times New Roman"/>
      <w:color w:val="59473F" w:themeColor="text2" w:themeShade="BF"/>
      <w:sz w:val="22"/>
    </w:rPr>
  </w:style>
  <w:style w:type="paragraph" w:styleId="Heading1">
    <w:name w:val="heading 1"/>
    <w:basedOn w:val="Normal"/>
    <w:next w:val="Normal"/>
    <w:link w:val="Heading1Char"/>
    <w:qFormat/>
    <w:rsid w:val="00C3020D"/>
    <w:pPr>
      <w:keepNext/>
      <w:keepLines/>
      <w:jc w:val="center"/>
      <w:outlineLvl w:val="0"/>
    </w:pPr>
    <w:rPr>
      <w:rFonts w:asciiTheme="minorHAnsi" w:eastAsia="Franklin Gothic Book" w:hAnsiTheme="minorHAnsi" w:cs="Times New Roman (Headings CS)"/>
      <w:caps/>
      <w:spacing w:val="20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3020D"/>
    <w:pPr>
      <w:keepNext/>
      <w:keepLines/>
      <w:spacing w:before="40"/>
      <w:outlineLvl w:val="1"/>
    </w:pPr>
    <w:rPr>
      <w:rFonts w:asciiTheme="minorHAnsi" w:eastAsia="Franklin Gothic Book" w:hAnsiTheme="minorHAnsi" w:cs="Times New Roman (Headings CS)"/>
      <w:b/>
      <w:caps/>
      <w:spacing w:val="20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3020D"/>
    <w:pPr>
      <w:keepNext/>
      <w:keepLines/>
      <w:jc w:val="center"/>
      <w:outlineLvl w:val="2"/>
    </w:pPr>
    <w:rPr>
      <w:rFonts w:asciiTheme="minorHAnsi" w:eastAsia="Franklin Gothic Book" w:hAnsiTheme="minorHAnsi" w:cs="Times New Roman (Headings CS)"/>
      <w:b/>
      <w:caps/>
      <w:spacing w:val="20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3365B9"/>
    <w:pPr>
      <w:keepNext/>
      <w:keepLines/>
      <w:spacing w:before="40"/>
      <w:jc w:val="center"/>
      <w:outlineLvl w:val="3"/>
    </w:pPr>
    <w:rPr>
      <w:rFonts w:ascii="Franklin Gothic Book" w:eastAsiaTheme="majorEastAsia" w:hAnsi="Franklin Gothic Book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2"/>
    <w:rsid w:val="00031319"/>
    <w:rPr>
      <w:rFonts w:eastAsia="Franklin Gothic Book" w:cs="Times New Roman (Headings CS)"/>
      <w:b/>
      <w:caps/>
      <w:color w:val="59473F" w:themeColor="text2" w:themeShade="BF"/>
      <w:spacing w:val="20"/>
      <w:sz w:val="22"/>
    </w:rPr>
  </w:style>
  <w:style w:type="table" w:styleId="TableGrid">
    <w:name w:val="Table Grid"/>
    <w:basedOn w:val="TableNormal"/>
    <w:uiPriority w:val="39"/>
    <w:rsid w:val="00445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031319"/>
    <w:rPr>
      <w:rFonts w:eastAsia="Franklin Gothic Book" w:cs="Times New Roman (Headings CS)"/>
      <w:caps/>
      <w:color w:val="59473F" w:themeColor="text2" w:themeShade="BF"/>
      <w:spacing w:val="20"/>
      <w:sz w:val="44"/>
      <w:szCs w:val="32"/>
    </w:rPr>
  </w:style>
  <w:style w:type="paragraph" w:customStyle="1" w:styleId="paragraph">
    <w:name w:val="paragraph"/>
    <w:basedOn w:val="Normal"/>
    <w:semiHidden/>
    <w:rsid w:val="004457D9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031319"/>
    <w:rPr>
      <w:rFonts w:eastAsia="Franklin Gothic Book" w:cs="Times New Roman (Headings CS)"/>
      <w:b/>
      <w:caps/>
      <w:color w:val="59473F" w:themeColor="text2" w:themeShade="BF"/>
      <w:spacing w:val="20"/>
      <w:sz w:val="22"/>
      <w:szCs w:val="26"/>
    </w:rPr>
  </w:style>
  <w:style w:type="character" w:styleId="Strong">
    <w:name w:val="Strong"/>
    <w:basedOn w:val="DefaultParagraphFont"/>
    <w:uiPriority w:val="22"/>
    <w:qFormat/>
    <w:rsid w:val="00B45B1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319"/>
    <w:rPr>
      <w:rFonts w:ascii="Franklin Gothic Book" w:eastAsiaTheme="majorEastAsia" w:hAnsi="Franklin Gothic Book" w:cstheme="majorBidi"/>
      <w:iCs/>
      <w:color w:val="59473F" w:themeColor="text2" w:themeShade="BF"/>
      <w:sz w:val="22"/>
    </w:rPr>
  </w:style>
  <w:style w:type="paragraph" w:styleId="Header">
    <w:name w:val="header"/>
    <w:basedOn w:val="Normal"/>
    <w:link w:val="HeaderChar"/>
    <w:uiPriority w:val="99"/>
    <w:semiHidden/>
    <w:rsid w:val="002C6A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6A9A"/>
    <w:rPr>
      <w:rFonts w:asciiTheme="majorHAnsi" w:eastAsia="Times New Roman" w:hAnsiTheme="majorHAnsi" w:cs="Times New Roman"/>
      <w:color w:val="59473F" w:themeColor="text2" w:themeShade="BF"/>
      <w:sz w:val="22"/>
    </w:rPr>
  </w:style>
  <w:style w:type="paragraph" w:styleId="Footer">
    <w:name w:val="footer"/>
    <w:basedOn w:val="Normal"/>
    <w:link w:val="FooterChar"/>
    <w:uiPriority w:val="99"/>
    <w:semiHidden/>
    <w:rsid w:val="002C6A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6A9A"/>
    <w:rPr>
      <w:rFonts w:asciiTheme="majorHAnsi" w:eastAsia="Times New Roman" w:hAnsiTheme="majorHAnsi" w:cs="Times New Roman"/>
      <w:color w:val="59473F" w:themeColor="text2" w:themeShade="BF"/>
      <w:sz w:val="22"/>
    </w:rPr>
  </w:style>
  <w:style w:type="paragraph" w:styleId="ListParagraph">
    <w:name w:val="List Paragraph"/>
    <w:basedOn w:val="Normal"/>
    <w:uiPriority w:val="34"/>
    <w:qFormat/>
    <w:rsid w:val="00DD5124"/>
    <w:pPr>
      <w:ind w:left="720"/>
      <w:contextualSpacing/>
    </w:pPr>
  </w:style>
  <w:style w:type="paragraph" w:customStyle="1" w:styleId="TextBody">
    <w:name w:val="Text Body"/>
    <w:basedOn w:val="BodyText"/>
    <w:link w:val="TextBodyChar"/>
    <w:uiPriority w:val="7"/>
    <w:qFormat/>
    <w:rsid w:val="00EF3446"/>
    <w:pPr>
      <w:widowControl w:val="0"/>
      <w:autoSpaceDE w:val="0"/>
      <w:autoSpaceDN w:val="0"/>
      <w:spacing w:before="7" w:after="0" w:line="268" w:lineRule="auto"/>
      <w:ind w:left="20" w:right="-13"/>
    </w:pPr>
    <w:rPr>
      <w:rFonts w:eastAsia="Franklin Gothic Book" w:cs="Franklin Gothic Book"/>
      <w:color w:val="94B6D2" w:themeColor="accent1"/>
      <w:sz w:val="20"/>
      <w:szCs w:val="22"/>
      <w:lang w:bidi="en-US"/>
    </w:rPr>
  </w:style>
  <w:style w:type="character" w:customStyle="1" w:styleId="TextBodyChar">
    <w:name w:val="Text Body Char"/>
    <w:basedOn w:val="BodyTextChar"/>
    <w:link w:val="TextBody"/>
    <w:uiPriority w:val="7"/>
    <w:rsid w:val="00EF3446"/>
    <w:rPr>
      <w:rFonts w:asciiTheme="majorHAnsi" w:eastAsia="Franklin Gothic Book" w:hAnsiTheme="majorHAnsi" w:cs="Franklin Gothic Book"/>
      <w:color w:val="94B6D2" w:themeColor="accent1"/>
      <w:sz w:val="20"/>
      <w:szCs w:val="22"/>
      <w:lang w:bidi="en-US"/>
    </w:rPr>
  </w:style>
  <w:style w:type="paragraph" w:customStyle="1" w:styleId="Titlenormal">
    <w:name w:val="Title normal"/>
    <w:basedOn w:val="Normal"/>
    <w:link w:val="TitlenormalChar"/>
    <w:uiPriority w:val="4"/>
    <w:qFormat/>
    <w:rsid w:val="00EF3446"/>
    <w:pPr>
      <w:widowControl w:val="0"/>
      <w:autoSpaceDE w:val="0"/>
      <w:autoSpaceDN w:val="0"/>
      <w:spacing w:before="20" w:line="264" w:lineRule="auto"/>
      <w:ind w:left="20" w:right="6"/>
    </w:pPr>
    <w:rPr>
      <w:rFonts w:ascii="Franklin Gothic Demi" w:eastAsia="Franklin Gothic Book" w:hAnsi="Franklin Gothic Demi" w:cs="Franklin Gothic Book"/>
      <w:bCs/>
      <w:color w:val="94B6D2" w:themeColor="accent1"/>
      <w:sz w:val="32"/>
      <w:szCs w:val="22"/>
      <w:lang w:bidi="en-US"/>
    </w:rPr>
  </w:style>
  <w:style w:type="character" w:customStyle="1" w:styleId="TitlenormalChar">
    <w:name w:val="Title normal Char"/>
    <w:basedOn w:val="DefaultParagraphFont"/>
    <w:link w:val="Titlenormal"/>
    <w:uiPriority w:val="4"/>
    <w:rsid w:val="00EF3446"/>
    <w:rPr>
      <w:rFonts w:ascii="Franklin Gothic Demi" w:eastAsia="Franklin Gothic Book" w:hAnsi="Franklin Gothic Demi" w:cs="Franklin Gothic Book"/>
      <w:bCs/>
      <w:color w:val="94B6D2" w:themeColor="accent1"/>
      <w:sz w:val="32"/>
      <w:szCs w:val="22"/>
      <w:lang w:bidi="en-US"/>
    </w:rPr>
  </w:style>
  <w:style w:type="paragraph" w:styleId="BodyText">
    <w:name w:val="Body Text"/>
    <w:basedOn w:val="Normal"/>
    <w:link w:val="BodyTextChar"/>
    <w:uiPriority w:val="99"/>
    <w:semiHidden/>
    <w:rsid w:val="00EF344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F3446"/>
    <w:rPr>
      <w:rFonts w:asciiTheme="majorHAnsi" w:eastAsia="Times New Roman" w:hAnsiTheme="majorHAnsi" w:cs="Times New Roman"/>
      <w:color w:val="59473F" w:themeColor="text2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7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9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6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kach\AppData\Local\Microsoft\Office\16.0\DTS\en-US%7bB11A29BA-182F-4741-973E-B0CE6FFB1206%7d\%7b31F61C10-8CE6-4434-BA9E-D291153EB1AE%7dtf78373309_win32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ustom 8">
      <a:majorFont>
        <a:latin typeface="Sagona Book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3D48F5327F3E4A97C4600F5C2E0675" ma:contentTypeVersion="13" ma:contentTypeDescription="Create a new document." ma:contentTypeScope="" ma:versionID="5ea2967e964e54e3050ecc48ef54b2e4">
  <xsd:schema xmlns:xsd="http://www.w3.org/2001/XMLSchema" xmlns:xs="http://www.w3.org/2001/XMLSchema" xmlns:p="http://schemas.microsoft.com/office/2006/metadata/properties" xmlns:ns3="fbeb506d-2c76-4a8e-9038-64e6764e4ed8" xmlns:ns4="bf2107c1-39cc-4553-8c5a-f8fb72029607" targetNamespace="http://schemas.microsoft.com/office/2006/metadata/properties" ma:root="true" ma:fieldsID="9c8287b2675c2572d5d4594b86ca12bd" ns3:_="" ns4:_="">
    <xsd:import namespace="fbeb506d-2c76-4a8e-9038-64e6764e4ed8"/>
    <xsd:import namespace="bf2107c1-39cc-4553-8c5a-f8fb7202960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eb506d-2c76-4a8e-9038-64e6764e4e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107c1-39cc-4553-8c5a-f8fb720296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1D3706-1C8D-4264-A99C-3BEBBDFEF7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eb506d-2c76-4a8e-9038-64e6764e4ed8"/>
    <ds:schemaRef ds:uri="bf2107c1-39cc-4553-8c5a-f8fb720296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7DAC1C3-EA0E-4D70-A4B5-4AA73A077B9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48C0372-34A0-4759-B66E-A2E918E0F3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2F4635A-8976-4FB5-9302-05BA9B224A0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C:\Users\Tkach\AppData\Local\Microsoft\Office\16.0\DTS\en-US{B11A29BA-182F-4741-973E-B0CE6FFB1206}\{31F61C10-8CE6-4434-BA9E-D291153EB1AE}tf78373309_win32.dotx</Template>
  <TotalTime>0</TotalTime>
  <Pages>7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2022-06-21T11:55:00Z</dcterms:created>
  <dcterms:modified xsi:type="dcterms:W3CDTF">2022-06-21T13:13:00Z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0x010100353D48F5327F3E4A97C4600F5C2E0675</vt:lpwstr>
  </property>
</Properties>
</file>