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68CCE" w14:textId="79F74BEB" w:rsidR="00760853" w:rsidRPr="00760853" w:rsidRDefault="00760853">
      <w:pPr>
        <w:rPr>
          <w:sz w:val="2"/>
          <w:szCs w:val="4"/>
        </w:rPr>
      </w:pPr>
      <w:r>
        <w:rPr>
          <w:noProof/>
          <w:sz w:val="2"/>
          <w:szCs w:val="4"/>
        </w:rPr>
        <mc:AlternateContent>
          <mc:Choice Requires="wps">
            <w:drawing>
              <wp:anchor distT="0" distB="0" distL="114300" distR="114300" simplePos="0" relativeHeight="251257344" behindDoc="1" locked="1" layoutInCell="1" allowOverlap="1" wp14:anchorId="5B10191C" wp14:editId="6F67EAFD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10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C250365" id="Rectangle 10" o:spid="_x0000_s1026" alt="&quot;&quot;" style="position:absolute;margin-left:-36pt;margin-top:-36pt;width:612pt;height:11in;z-index:-252059136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" fillcolor="#e9f0f6 [660]" stroked="f" strokeweight="1pt"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070AEC" w:rsidRPr="00070AEC" w14:paraId="1AD5B43C" w14:textId="77777777" w:rsidTr="007E31A3">
        <w:trPr>
          <w:trHeight w:val="605"/>
        </w:trPr>
        <w:tc>
          <w:tcPr>
            <w:tcW w:w="10800" w:type="dxa"/>
            <w:gridSpan w:val="5"/>
          </w:tcPr>
          <w:p w14:paraId="11906571" w14:textId="5047403A" w:rsidR="00C70C15" w:rsidRPr="00A24B3E" w:rsidRDefault="006251B0" w:rsidP="00A24B3E">
            <w:pPr>
              <w:pStyle w:val="Heading1"/>
            </w:pPr>
            <w:r w:rsidRPr="00A24B3E">
              <w:t>Layout Blocks</w:t>
            </w:r>
          </w:p>
          <w:p w14:paraId="7395B85D" w14:textId="77777777" w:rsidR="002D149B" w:rsidRDefault="002D149B" w:rsidP="002D149B">
            <w:pPr>
              <w:jc w:val="center"/>
              <w:rPr>
                <w:rFonts w:eastAsia="Franklin Gothic Book"/>
              </w:rPr>
            </w:pPr>
            <w:r>
              <w:rPr>
                <w:rFonts w:eastAsia="Franklin Gothic Book"/>
              </w:rPr>
              <w:t xml:space="preserve">Basic Components make up the general layout of the course. </w:t>
            </w:r>
          </w:p>
          <w:p w14:paraId="6B905339" w14:textId="27C1FC76" w:rsidR="001D5FDC" w:rsidRPr="002D149B" w:rsidRDefault="00604DFB" w:rsidP="0097598E">
            <w:pPr>
              <w:jc w:val="center"/>
              <w:rPr>
                <w:rFonts w:eastAsia="Franklin Gothic Book"/>
              </w:rPr>
            </w:pPr>
            <w:r>
              <w:rPr>
                <w:rFonts w:eastAsia="Franklin Gothic Book"/>
              </w:rPr>
              <w:t xml:space="preserve">They are divided in 2 </w:t>
            </w:r>
            <w:proofErr w:type="gramStart"/>
            <w:r w:rsidR="001D5FDC">
              <w:rPr>
                <w:rFonts w:eastAsia="Franklin Gothic Book"/>
              </w:rPr>
              <w:t xml:space="preserve">types,  </w:t>
            </w:r>
            <w:r>
              <w:rPr>
                <w:rFonts w:eastAsia="Franklin Gothic Book"/>
              </w:rPr>
              <w:t>Blocking</w:t>
            </w:r>
            <w:proofErr w:type="gramEnd"/>
            <w:r>
              <w:rPr>
                <w:rFonts w:eastAsia="Franklin Gothic Book"/>
              </w:rPr>
              <w:t xml:space="preserve"> and Widgets.</w:t>
            </w:r>
          </w:p>
        </w:tc>
      </w:tr>
      <w:tr w:rsidR="00070AEC" w:rsidRPr="002C6A9A" w14:paraId="5059D42B" w14:textId="77777777" w:rsidTr="002C6A9A">
        <w:trPr>
          <w:trHeight w:val="20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13702576" w14:textId="5AE5595F" w:rsidR="00C70C15" w:rsidRPr="002C6A9A" w:rsidRDefault="00C70C15" w:rsidP="007E31A3">
            <w:pPr>
              <w:rPr>
                <w:sz w:val="6"/>
                <w:szCs w:val="8"/>
              </w:rPr>
            </w:pPr>
          </w:p>
        </w:tc>
      </w:tr>
      <w:tr w:rsidR="00070AEC" w:rsidRPr="00070AEC" w14:paraId="611201C3" w14:textId="77777777" w:rsidTr="002C6A9A">
        <w:trPr>
          <w:trHeight w:val="144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212D4738" w14:textId="65EBA83E" w:rsidR="00C70C15" w:rsidRPr="00C3020D" w:rsidRDefault="006251B0" w:rsidP="007E31A3">
            <w:pPr>
              <w:pStyle w:val="Heading3"/>
              <w:rPr>
                <w:rStyle w:val="Strong"/>
                <w:b/>
                <w:bCs w:val="0"/>
              </w:rPr>
            </w:pPr>
            <w:r>
              <w:rPr>
                <w:rStyle w:val="Strong"/>
                <w:b/>
                <w:bCs w:val="0"/>
              </w:rPr>
              <w:t xml:space="preserve">Section </w:t>
            </w:r>
            <w:r w:rsidR="009F33F0">
              <w:rPr>
                <w:rStyle w:val="Strong"/>
                <w:b/>
                <w:bCs w:val="0"/>
              </w:rPr>
              <w:t>||</w:t>
            </w:r>
            <w:r>
              <w:rPr>
                <w:rStyle w:val="Strong"/>
                <w:b/>
                <w:bCs w:val="0"/>
              </w:rPr>
              <w:t xml:space="preserve"> Block</w:t>
            </w:r>
            <w:r w:rsidR="001D5FDC">
              <w:rPr>
                <w:rStyle w:val="Strong"/>
                <w:b/>
                <w:bCs w:val="0"/>
              </w:rPr>
              <w:t xml:space="preserve"> </w:t>
            </w:r>
            <w:r w:rsidR="001D5FDC" w:rsidRPr="004D05E4">
              <w:rPr>
                <w:rStyle w:val="Strong"/>
                <w:b/>
                <w:bCs w:val="0"/>
              </w:rPr>
              <w:t>–</w:t>
            </w:r>
            <w:r w:rsidR="001D5FDC">
              <w:rPr>
                <w:rStyle w:val="Strong"/>
                <w:b/>
                <w:bCs w:val="0"/>
              </w:rPr>
              <w:t xml:space="preserve"> </w:t>
            </w:r>
            <w:r w:rsidR="001D5FDC" w:rsidRPr="004D05E4">
              <w:rPr>
                <w:rStyle w:val="Strong"/>
                <w:i/>
                <w:iCs/>
              </w:rPr>
              <w:t>Containers</w:t>
            </w:r>
          </w:p>
        </w:tc>
      </w:tr>
      <w:tr w:rsidR="00070AEC" w:rsidRPr="002C6A9A" w14:paraId="7D9B8299" w14:textId="77777777" w:rsidTr="002C6A9A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0ADA8E8E" w14:textId="195FB985" w:rsidR="00C70C15" w:rsidRPr="002C6A9A" w:rsidRDefault="00C70C15" w:rsidP="007E31A3">
            <w:pPr>
              <w:rPr>
                <w:sz w:val="8"/>
                <w:szCs w:val="10"/>
              </w:rPr>
            </w:pPr>
          </w:p>
        </w:tc>
      </w:tr>
      <w:tr w:rsidR="002C6A9A" w:rsidRPr="00070AEC" w14:paraId="2AE4E088" w14:textId="77777777" w:rsidTr="002C6A9A">
        <w:trPr>
          <w:trHeight w:val="432"/>
        </w:trPr>
        <w:tc>
          <w:tcPr>
            <w:tcW w:w="556" w:type="dxa"/>
          </w:tcPr>
          <w:p w14:paraId="51EE1D72" w14:textId="7F56B3B1" w:rsidR="002C6A9A" w:rsidRPr="00070AEC" w:rsidRDefault="00986D2F" w:rsidP="002C6A9A">
            <w:pPr>
              <w:spacing w:before="20"/>
            </w:pPr>
            <w:r w:rsidRPr="0053054B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293184" behindDoc="0" locked="0" layoutInCell="1" allowOverlap="1" wp14:anchorId="7DECC698" wp14:editId="592934C8">
                      <wp:simplePos x="0" y="0"/>
                      <wp:positionH relativeFrom="page">
                        <wp:posOffset>308610</wp:posOffset>
                      </wp:positionH>
                      <wp:positionV relativeFrom="paragraph">
                        <wp:posOffset>724535</wp:posOffset>
                      </wp:positionV>
                      <wp:extent cx="2625725" cy="2445385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5725" cy="24453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DBB341" w14:textId="617E2F47" w:rsidR="001D5FDC" w:rsidRPr="00093530" w:rsidRDefault="0053054B" w:rsidP="00093530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A9879B9" w14:textId="377064E7" w:rsidR="00E70557" w:rsidRPr="00093530" w:rsidRDefault="001D5FDC" w:rsidP="0053054B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</w:t>
                                  </w:r>
                                  <w:r w:rsidR="0053054B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ype</w:t>
                                  </w:r>
                                  <w:r w:rsidR="0053054B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79F7620E" w14:textId="6E7F1A9A" w:rsidR="00F967CA" w:rsidRPr="00093530" w:rsidRDefault="001B3EBD" w:rsidP="001D5FD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White</w:t>
                                  </w:r>
                                  <w:r w:rsidR="00483497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(default)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Grey </w:t>
                                  </w:r>
                                </w:p>
                                <w:p w14:paraId="11A9BACF" w14:textId="77777777" w:rsidR="001D5FDC" w:rsidRPr="00093530" w:rsidRDefault="001D5FDC" w:rsidP="0053054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166A4D6" w14:textId="4CA283DE" w:rsidR="00E70557" w:rsidRPr="00093530" w:rsidRDefault="001D5FDC" w:rsidP="0053054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</w:t>
                                  </w:r>
                                  <w:r w:rsidR="0053054B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ollapse </w:t>
                                  </w:r>
                                </w:p>
                                <w:p w14:paraId="40920C32" w14:textId="698B0645" w:rsidR="0053054B" w:rsidRPr="00093530" w:rsidRDefault="00DD5124" w:rsidP="002470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Desktop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(default)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="001B3EBD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Tablet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157C7FF4" w14:textId="2C693F0D" w:rsidR="001D5FDC" w:rsidRPr="00093530" w:rsidRDefault="001D5FDC" w:rsidP="001D5FDC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 xml:space="preserve">*Tablet forces Columns Inside Section </w:t>
                                  </w:r>
                                  <w:proofErr w:type="gramStart"/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>To</w:t>
                                  </w:r>
                                  <w:proofErr w:type="gramEnd"/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 xml:space="preserve"> Collapse at Tablet Size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ECC6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4.3pt;margin-top:57.05pt;width:206.75pt;height:192.55pt;z-index:2512931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" filled="f" stroked="f">
                      <v:textbox>
                        <w:txbxContent>
                          <w:p w14:paraId="6DDBB341" w14:textId="617E2F47" w:rsidR="001D5FDC" w:rsidRPr="00093530" w:rsidRDefault="0053054B" w:rsidP="00093530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A9879B9" w14:textId="377064E7" w:rsidR="00E70557" w:rsidRPr="00093530" w:rsidRDefault="001D5FDC" w:rsidP="0053054B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</w:t>
                            </w:r>
                            <w:r w:rsidR="0053054B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ype</w:t>
                            </w:r>
                            <w:r w:rsidR="0053054B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  <w:p w14:paraId="79F7620E" w14:textId="6E7F1A9A" w:rsidR="00F967CA" w:rsidRPr="00093530" w:rsidRDefault="001B3EBD" w:rsidP="001D5F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White</w:t>
                            </w:r>
                            <w:r w:rsidR="00483497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(default)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Grey </w:t>
                            </w:r>
                          </w:p>
                          <w:p w14:paraId="11A9BACF" w14:textId="77777777" w:rsidR="001D5FDC" w:rsidRPr="00093530" w:rsidRDefault="001D5FDC" w:rsidP="0053054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166A4D6" w14:textId="4CA283DE" w:rsidR="00E70557" w:rsidRPr="00093530" w:rsidRDefault="001D5FDC" w:rsidP="0053054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</w:t>
                            </w:r>
                            <w:r w:rsidR="0053054B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ollapse </w:t>
                            </w:r>
                          </w:p>
                          <w:p w14:paraId="40920C32" w14:textId="698B0645" w:rsidR="0053054B" w:rsidRPr="00093530" w:rsidRDefault="00DD5124" w:rsidP="002470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Desktop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(default)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="001B3EBD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Tablet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  <w:p w14:paraId="157C7FF4" w14:textId="2C693F0D" w:rsidR="001D5FDC" w:rsidRPr="00093530" w:rsidRDefault="001D5FDC" w:rsidP="001D5FDC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Cs w:val="22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 xml:space="preserve">*Tablet forces Columns Inside Section </w:t>
                            </w:r>
                            <w:proofErr w:type="gramStart"/>
                            <w:r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>To</w:t>
                            </w:r>
                            <w:proofErr w:type="gramEnd"/>
                            <w:r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 xml:space="preserve"> Collapse at Tablet Size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36EC6D9D" w14:textId="3C7B653D" w:rsidR="002C6A9A" w:rsidRPr="00070AEC" w:rsidRDefault="00542661" w:rsidP="002C6A9A">
            <w:pPr>
              <w:pStyle w:val="Heading2"/>
            </w:pPr>
            <w:r>
              <w:t xml:space="preserve">Section </w:t>
            </w:r>
          </w:p>
          <w:p w14:paraId="39D85DA9" w14:textId="3E732C22" w:rsidR="00542661" w:rsidRDefault="00542661" w:rsidP="002C6A9A">
            <w:r>
              <w:t xml:space="preserve">A </w:t>
            </w:r>
            <w:r w:rsidR="00E436E6">
              <w:t>S</w:t>
            </w:r>
            <w:r>
              <w:t xml:space="preserve">ection container. </w:t>
            </w:r>
          </w:p>
          <w:p w14:paraId="1FEDDCE2" w14:textId="77777777" w:rsidR="002C6A9A" w:rsidRDefault="00542661" w:rsidP="002C6A9A">
            <w:pPr>
              <w:rPr>
                <w:rFonts w:ascii="Calibri" w:eastAsia="Franklin Gothic Book" w:hAnsi="Calibri" w:cs="Calibri"/>
              </w:rPr>
            </w:pPr>
            <w:r>
              <w:t>Wraps components that make up a section of a challenge</w:t>
            </w:r>
            <w:r w:rsidR="002C6A9A" w:rsidRPr="00070AEC">
              <w:rPr>
                <w:rFonts w:ascii="Calibri" w:eastAsia="Franklin Gothic Book" w:hAnsi="Calibri" w:cs="Calibri"/>
              </w:rPr>
              <w:t> </w:t>
            </w:r>
          </w:p>
          <w:p w14:paraId="365CA174" w14:textId="4F72BA02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F2B6432" w14:textId="6061BB3E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A70EE88" w14:textId="689C5986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B793678" w14:textId="1EAB76D0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32D2B13E" w14:textId="0E7959FE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3EA06E12" w14:textId="588FE11B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BCA0B06" w14:textId="4115CCBB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C5BFCF8" w14:textId="24BD74DC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E0F07BB" w14:textId="1BA4DC35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5C16AEFA" w14:textId="55BDB6F6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535DE9E2" w14:textId="07A28CB1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0D2B032C" w14:textId="7A6B7ABB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239B5172" w14:textId="2E8E9C8F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1F70066" w14:textId="21DDC4BF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C16E6D2" w14:textId="0D0EC121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05D6EAF8" w14:textId="3B0F1B12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1012006D" w14:textId="38B184AB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2A8A214B" w14:textId="77777777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04595532" w14:textId="77777777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08255C09" w14:textId="77777777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4E109A6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2FDE1D6E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0070907B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76396AE9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63FB1A56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15A8191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44123EE2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4CB4AFA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10B4BE9" w14:textId="3A83741B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39BB63AF" w14:textId="326FDD30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4EF38F32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76632A9E" w14:textId="19D1007F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5C7EFE79" w14:textId="00BF0B98" w:rsidR="00EC07B6" w:rsidRDefault="00EC07B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3C2C810A" w14:textId="125F26AB" w:rsidR="00EC07B6" w:rsidRDefault="00EC07B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675B1861" w14:textId="77777777" w:rsidR="00EC07B6" w:rsidRDefault="00EC07B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2735F9A7" w14:textId="70C95232" w:rsidR="00E70557" w:rsidRPr="00070AEC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</w:tc>
        <w:tc>
          <w:tcPr>
            <w:tcW w:w="493" w:type="dxa"/>
          </w:tcPr>
          <w:p w14:paraId="5CB7386F" w14:textId="0768FB23" w:rsidR="002C6A9A" w:rsidRPr="00070AEC" w:rsidRDefault="002C6A9A" w:rsidP="002C6A9A"/>
        </w:tc>
        <w:tc>
          <w:tcPr>
            <w:tcW w:w="525" w:type="dxa"/>
          </w:tcPr>
          <w:p w14:paraId="7BFCE013" w14:textId="0D3B6A11" w:rsidR="002C6A9A" w:rsidRPr="002C6A9A" w:rsidRDefault="0097598E" w:rsidP="002C6A9A">
            <w:pPr>
              <w:spacing w:before="20"/>
            </w:pPr>
            <w:r w:rsidRPr="00F967CA">
              <w:rPr>
                <w:rFonts w:ascii="Calibri" w:eastAsia="Franklin Gothic Book" w:hAnsi="Calibri" w:cs="Calibri"/>
              </w:rPr>
              <w:drawing>
                <wp:anchor distT="0" distB="0" distL="114300" distR="114300" simplePos="0" relativeHeight="251419136" behindDoc="0" locked="0" layoutInCell="1" allowOverlap="1" wp14:anchorId="4AFF6899" wp14:editId="5F91A01F">
                  <wp:simplePos x="0" y="0"/>
                  <wp:positionH relativeFrom="column">
                    <wp:posOffset>-3298190</wp:posOffset>
                  </wp:positionH>
                  <wp:positionV relativeFrom="paragraph">
                    <wp:posOffset>3461516</wp:posOffset>
                  </wp:positionV>
                  <wp:extent cx="4933950" cy="1936115"/>
                  <wp:effectExtent l="0" t="0" r="0" b="6985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6D2F" w:rsidRPr="0053054B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359744" behindDoc="0" locked="0" layoutInCell="1" allowOverlap="1" wp14:anchorId="7DECA4BB" wp14:editId="2ECFB8BF">
                      <wp:simplePos x="0" y="0"/>
                      <wp:positionH relativeFrom="page">
                        <wp:posOffset>9525</wp:posOffset>
                      </wp:positionH>
                      <wp:positionV relativeFrom="paragraph">
                        <wp:posOffset>727710</wp:posOffset>
                      </wp:positionV>
                      <wp:extent cx="3412490" cy="1695450"/>
                      <wp:effectExtent l="0" t="0" r="0" b="0"/>
                      <wp:wrapNone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12490" cy="169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A28006" w14:textId="40E89A39" w:rsidR="001D5FDC" w:rsidRPr="00093530" w:rsidRDefault="00DD5124" w:rsidP="00093530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173B2C68" w14:textId="2078AD71" w:rsidR="00DD5124" w:rsidRPr="00093530" w:rsidRDefault="001D5FDC" w:rsidP="00DD5124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ype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5423610E" w14:textId="58B5EE78" w:rsidR="00DD5124" w:rsidRPr="00093530" w:rsidRDefault="00DD5124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White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Grey (</w:t>
                                  </w: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default</w:t>
                                  </w:r>
                                  <w:r w:rsidR="00D0166B"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:</w:t>
                                  </w:r>
                                  <w:r w:rsidR="00D0166B" w:rsidRPr="00D0166B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D0166B"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Grey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)  </w:t>
                                  </w:r>
                                </w:p>
                                <w:p w14:paraId="6C4F36AB" w14:textId="568A4C68" w:rsidR="00DD5124" w:rsidRPr="00093530" w:rsidRDefault="00DD5124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Wide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(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default: OFF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*approx. 8% padding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35F11D22" w14:textId="2031319C" w:rsidR="00DD5124" w:rsidRPr="00093530" w:rsidRDefault="009C0250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Column-2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Column-3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(default: 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OFF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31BA9163" w14:textId="101D8CF9" w:rsidR="00F967CA" w:rsidRPr="00093530" w:rsidRDefault="00F967CA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Box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(default: OFF</w:t>
                                  </w:r>
                                  <w:r w:rsid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D0166B"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</w:t>
                                  </w:r>
                                  <w:r w:rsidR="00D0166B"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border, rounded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1655857B" w14:textId="7EEDC352" w:rsidR="00DD5124" w:rsidRPr="00DD5124" w:rsidRDefault="00DD5124" w:rsidP="001D5FDC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CA4BB" id="_x0000_s1027" type="#_x0000_t202" style="position:absolute;margin-left:.75pt;margin-top:57.3pt;width:268.7pt;height:133.5pt;z-index:25135974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" filled="f" stroked="f">
                      <v:textbox>
                        <w:txbxContent>
                          <w:p w14:paraId="50A28006" w14:textId="40E89A39" w:rsidR="001D5FDC" w:rsidRPr="00093530" w:rsidRDefault="00DD5124" w:rsidP="00093530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173B2C68" w14:textId="2078AD71" w:rsidR="00DD5124" w:rsidRPr="00093530" w:rsidRDefault="001D5FDC" w:rsidP="00DD5124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ype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  <w:p w14:paraId="5423610E" w14:textId="58B5EE78" w:rsidR="00DD5124" w:rsidRPr="00093530" w:rsidRDefault="00DD5124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White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Grey (</w:t>
                            </w:r>
                            <w:r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default</w:t>
                            </w:r>
                            <w:r w:rsidR="00D0166B"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:</w:t>
                            </w:r>
                            <w:r w:rsidR="00D0166B" w:rsidRPr="00D0166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D0166B"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Grey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)  </w:t>
                            </w:r>
                          </w:p>
                          <w:p w14:paraId="6C4F36AB" w14:textId="568A4C68" w:rsidR="00DD5124" w:rsidRPr="00093530" w:rsidRDefault="00DD5124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Wide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(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default: OFF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*approx. 8% padding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)</w:t>
                            </w:r>
                          </w:p>
                          <w:p w14:paraId="35F11D22" w14:textId="2031319C" w:rsidR="00DD5124" w:rsidRPr="00093530" w:rsidRDefault="009C0250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Column-2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Column-3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(default: 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OFF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)</w:t>
                            </w:r>
                          </w:p>
                          <w:p w14:paraId="31BA9163" w14:textId="101D8CF9" w:rsidR="00F967CA" w:rsidRPr="00093530" w:rsidRDefault="00F967CA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Box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(default: OFF</w:t>
                            </w:r>
                            <w:r w:rsid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D0166B"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</w:t>
                            </w:r>
                            <w:r w:rsidR="00D0166B"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border, rounded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)</w:t>
                            </w:r>
                          </w:p>
                          <w:p w14:paraId="1655857B" w14:textId="7EEDC352" w:rsidR="00DD5124" w:rsidRPr="00DD5124" w:rsidRDefault="00DD5124" w:rsidP="001D5FDC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710" w:type="dxa"/>
          </w:tcPr>
          <w:p w14:paraId="2F2D2C5E" w14:textId="1E874A3D" w:rsidR="002C6A9A" w:rsidRPr="00070AEC" w:rsidRDefault="00542661" w:rsidP="002C6A9A">
            <w:pPr>
              <w:pStyle w:val="Heading2"/>
            </w:pPr>
            <w:r>
              <w:t>Block</w:t>
            </w:r>
          </w:p>
          <w:p w14:paraId="5D5B5EF0" w14:textId="704BD81B" w:rsidR="00E436E6" w:rsidRDefault="00E436E6" w:rsidP="002C6A9A">
            <w:r>
              <w:t>A Blocking Container</w:t>
            </w:r>
          </w:p>
          <w:p w14:paraId="2C183A01" w14:textId="68A9DADC" w:rsidR="002C6A9A" w:rsidRDefault="00E436E6" w:rsidP="002C6A9A">
            <w:pPr>
              <w:rPr>
                <w:rFonts w:ascii="Calibri" w:eastAsia="Franklin Gothic Book" w:hAnsi="Calibri" w:cs="Calibri"/>
              </w:rPr>
            </w:pPr>
            <w:r w:rsidRPr="00E436E6">
              <w:t>Wraps components that make up a section of a challenge</w:t>
            </w:r>
            <w:r w:rsidR="002C6A9A" w:rsidRPr="00070AEC">
              <w:rPr>
                <w:rFonts w:ascii="Calibri" w:eastAsia="Franklin Gothic Book" w:hAnsi="Calibri" w:cs="Calibri"/>
              </w:rPr>
              <w:t> </w:t>
            </w:r>
          </w:p>
          <w:p w14:paraId="6B61AF91" w14:textId="08481961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199EC3D6" w14:textId="49A7C5B5" w:rsidR="00E436E6" w:rsidRPr="0053054B" w:rsidRDefault="00E436E6" w:rsidP="002C6A9A">
            <w:pPr>
              <w:rPr>
                <w:rFonts w:eastAsia="Franklin Gothic Book" w:cs="Cascadia Code SemiLight"/>
                <w:sz w:val="32"/>
                <w:szCs w:val="32"/>
              </w:rPr>
            </w:pPr>
          </w:p>
          <w:p w14:paraId="730BE88A" w14:textId="2EFAD74C" w:rsidR="00E436E6" w:rsidRPr="00070AEC" w:rsidRDefault="00986D2F" w:rsidP="002C6A9A">
            <w:r w:rsidRPr="0053054B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432448" behindDoc="0" locked="0" layoutInCell="1" allowOverlap="1" wp14:anchorId="2150EE65" wp14:editId="0C30CC10">
                      <wp:simplePos x="0" y="0"/>
                      <wp:positionH relativeFrom="page">
                        <wp:posOffset>-936625</wp:posOffset>
                      </wp:positionH>
                      <wp:positionV relativeFrom="paragraph">
                        <wp:posOffset>1129030</wp:posOffset>
                      </wp:positionV>
                      <wp:extent cx="4241800" cy="2314575"/>
                      <wp:effectExtent l="0" t="0" r="0" b="0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41800" cy="23145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C26AEC" w14:textId="25949817" w:rsidR="001D5FDC" w:rsidRPr="00DB6FA1" w:rsidRDefault="00DB6FA1" w:rsidP="00DB6FA1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Padding and Margin</w:t>
                                  </w:r>
                                </w:p>
                                <w:p w14:paraId="0E38F092" w14:textId="7071D861" w:rsidR="00986D2F" w:rsidRPr="00D0166B" w:rsidRDefault="00093530" w:rsidP="001D5FDC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{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Margin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OR 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Padding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} 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–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{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10,20,30,40,50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</w:t>
                                  </w:r>
                                  <w:r w:rsid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</w:t>
                                  </w:r>
                                  <w:proofErr w:type="spellStart"/>
                                  <w:proofErr w:type="gramStart"/>
                                  <w:r w:rsidR="00732F8D"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px</w:t>
                                  </w:r>
                                  <w:proofErr w:type="spellEnd"/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 xml:space="preserve"> }</w:t>
                                  </w:r>
                                  <w:proofErr w:type="gramEnd"/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– {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Top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OR 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Bottom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23A900CD" w14:textId="77777777" w:rsidR="001A4DAD" w:rsidRDefault="001A4DAD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287BECF" w14:textId="33CCB0B3" w:rsidR="00986D2F" w:rsidRPr="00D0166B" w:rsidRDefault="00D0166B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For Example</w:t>
                                  </w:r>
                                  <w:r w:rsidR="00986D2F"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0D5DE295" w14:textId="0D6E7853" w:rsidR="00986D2F" w:rsidRPr="00D0166B" w:rsidRDefault="00986D2F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Padding-Top-10 </w:t>
                                  </w:r>
                                </w:p>
                                <w:p w14:paraId="2803A49E" w14:textId="4CCFCDDA" w:rsidR="001D5FDC" w:rsidRPr="00D0166B" w:rsidRDefault="00986D2F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Margin-Bottom-40</w:t>
                                  </w:r>
                                </w:p>
                                <w:p w14:paraId="5B19157C" w14:textId="7B609053" w:rsidR="00986D2F" w:rsidRPr="00D0166B" w:rsidRDefault="00986D2F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Margin-Bottom</w:t>
                                  </w:r>
                                </w:p>
                                <w:p w14:paraId="4FEEF6B3" w14:textId="47B6EC24" w:rsidR="00986D2F" w:rsidRPr="00D0166B" w:rsidRDefault="001A4DAD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Padding-Top</w:t>
                                  </w:r>
                                </w:p>
                                <w:p w14:paraId="4F8DF6CC" w14:textId="1EA29F89" w:rsidR="001A4DAD" w:rsidRPr="001A4DAD" w:rsidRDefault="001A4DAD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  <w:t>*</w:t>
                                  </w:r>
                                  <w:proofErr w:type="gramStart"/>
                                  <w:r w:rsidRPr="001A4DAD"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  <w:t>default</w:t>
                                  </w:r>
                                  <w:proofErr w:type="gramEnd"/>
                                  <w:r w:rsidRPr="001A4DAD"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  <w:t xml:space="preserve"> 40px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50EE65" id="_x0000_s1028" type="#_x0000_t202" style="position:absolute;margin-left:-73.75pt;margin-top:88.9pt;width:334pt;height:182.25pt;z-index:2514324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" filled="f" stroked="f">
                      <v:textbox>
                        <w:txbxContent>
                          <w:p w14:paraId="3BC26AEC" w14:textId="25949817" w:rsidR="001D5FDC" w:rsidRPr="00DB6FA1" w:rsidRDefault="00DB6FA1" w:rsidP="00DB6FA1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Padding and Margin</w:t>
                            </w:r>
                          </w:p>
                          <w:p w14:paraId="0E38F092" w14:textId="7071D861" w:rsidR="00986D2F" w:rsidRPr="00D0166B" w:rsidRDefault="00093530" w:rsidP="001D5FDC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{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Margin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OR 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Padding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} 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–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{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10,20,30,40,50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="00732F8D"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px</w:t>
                            </w:r>
                            <w:proofErr w:type="spellEnd"/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 xml:space="preserve"> }</w:t>
                            </w:r>
                            <w:proofErr w:type="gramEnd"/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– {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Top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OR 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Bottom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}</w:t>
                            </w:r>
                          </w:p>
                          <w:p w14:paraId="23A900CD" w14:textId="77777777" w:rsidR="001A4DAD" w:rsidRDefault="001A4DAD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287BECF" w14:textId="33CCB0B3" w:rsidR="00986D2F" w:rsidRPr="00D0166B" w:rsidRDefault="00D0166B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For Example</w:t>
                            </w:r>
                            <w:r w:rsidR="00986D2F"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0D5DE295" w14:textId="0D6E7853" w:rsidR="00986D2F" w:rsidRPr="00D0166B" w:rsidRDefault="00986D2F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Padding-Top-10 </w:t>
                            </w:r>
                          </w:p>
                          <w:p w14:paraId="2803A49E" w14:textId="4CCFCDDA" w:rsidR="001D5FDC" w:rsidRPr="00D0166B" w:rsidRDefault="00986D2F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Margin-Bottom-40</w:t>
                            </w:r>
                          </w:p>
                          <w:p w14:paraId="5B19157C" w14:textId="7B609053" w:rsidR="00986D2F" w:rsidRPr="00D0166B" w:rsidRDefault="00986D2F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Margin-Bottom</w:t>
                            </w:r>
                          </w:p>
                          <w:p w14:paraId="4FEEF6B3" w14:textId="47B6EC24" w:rsidR="00986D2F" w:rsidRPr="00D0166B" w:rsidRDefault="001A4DAD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Padding-Top</w:t>
                            </w:r>
                          </w:p>
                          <w:p w14:paraId="4F8DF6CC" w14:textId="1EA29F89" w:rsidR="001A4DAD" w:rsidRPr="001A4DAD" w:rsidRDefault="001A4DAD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  <w:t>*</w:t>
                            </w:r>
                            <w:proofErr w:type="gramStart"/>
                            <w:r w:rsidRPr="001A4DAD"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  <w:t>default</w:t>
                            </w:r>
                            <w:proofErr w:type="gramEnd"/>
                            <w:r w:rsidRPr="001A4DAD"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  <w:t xml:space="preserve"> 40px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1D5FDC" w:rsidRPr="00070AEC" w14:paraId="32EDF0E0" w14:textId="77777777" w:rsidTr="002C6A9A">
        <w:trPr>
          <w:trHeight w:val="432"/>
        </w:trPr>
        <w:tc>
          <w:tcPr>
            <w:tcW w:w="556" w:type="dxa"/>
          </w:tcPr>
          <w:p w14:paraId="799B1BC6" w14:textId="77777777" w:rsidR="001D5FDC" w:rsidRPr="00070AEC" w:rsidRDefault="001D5FDC" w:rsidP="002C6A9A">
            <w:pPr>
              <w:spacing w:before="20"/>
            </w:pPr>
          </w:p>
        </w:tc>
        <w:tc>
          <w:tcPr>
            <w:tcW w:w="4516" w:type="dxa"/>
          </w:tcPr>
          <w:p w14:paraId="4E857B6E" w14:textId="77777777" w:rsidR="001D5FDC" w:rsidRDefault="001D5FDC" w:rsidP="002C6A9A">
            <w:pPr>
              <w:pStyle w:val="Heading2"/>
            </w:pPr>
          </w:p>
        </w:tc>
        <w:tc>
          <w:tcPr>
            <w:tcW w:w="493" w:type="dxa"/>
          </w:tcPr>
          <w:p w14:paraId="71DD1894" w14:textId="600A091F" w:rsidR="001D5FDC" w:rsidRPr="00070AEC" w:rsidRDefault="0097598E" w:rsidP="002C6A9A">
            <w:r w:rsidRPr="00EC07B6">
              <w:rPr>
                <w:rFonts w:ascii="Segoe UI" w:hAnsi="Segoe UI"/>
                <w:sz w:val="18"/>
                <w:szCs w:val="18"/>
              </w:rPr>
              <w:drawing>
                <wp:anchor distT="0" distB="0" distL="114300" distR="114300" simplePos="0" relativeHeight="251390464" behindDoc="0" locked="0" layoutInCell="1" allowOverlap="1" wp14:anchorId="3E1489D6" wp14:editId="026EE230">
                  <wp:simplePos x="0" y="0"/>
                  <wp:positionH relativeFrom="column">
                    <wp:posOffset>-2984062</wp:posOffset>
                  </wp:positionH>
                  <wp:positionV relativeFrom="paragraph">
                    <wp:posOffset>-795873</wp:posOffset>
                  </wp:positionV>
                  <wp:extent cx="4859079" cy="1387660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079" cy="138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5" w:type="dxa"/>
          </w:tcPr>
          <w:p w14:paraId="4A04DC01" w14:textId="77777777" w:rsidR="001D5FDC" w:rsidRPr="002C6A9A" w:rsidRDefault="001D5FDC" w:rsidP="002C6A9A">
            <w:pPr>
              <w:spacing w:before="20"/>
            </w:pPr>
          </w:p>
        </w:tc>
        <w:tc>
          <w:tcPr>
            <w:tcW w:w="4710" w:type="dxa"/>
          </w:tcPr>
          <w:p w14:paraId="3778DE1E" w14:textId="77777777" w:rsidR="001D5FDC" w:rsidRDefault="001D5FDC" w:rsidP="002C6A9A">
            <w:pPr>
              <w:pStyle w:val="Heading2"/>
            </w:pPr>
          </w:p>
        </w:tc>
      </w:tr>
    </w:tbl>
    <w:p w14:paraId="68E74514" w14:textId="77777777" w:rsidR="00760853" w:rsidRPr="00760853" w:rsidRDefault="00760853">
      <w:pPr>
        <w:rPr>
          <w:sz w:val="2"/>
          <w:szCs w:val="4"/>
        </w:rPr>
      </w:pPr>
      <w:r>
        <w:rPr>
          <w:noProof/>
          <w:sz w:val="2"/>
          <w:szCs w:val="4"/>
        </w:rPr>
        <mc:AlternateContent>
          <mc:Choice Requires="wps">
            <w:drawing>
              <wp:anchor distT="0" distB="0" distL="114300" distR="114300" simplePos="0" relativeHeight="251259392" behindDoc="1" locked="1" layoutInCell="1" allowOverlap="1" wp14:anchorId="73914B52" wp14:editId="28037AD5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22" name="Rectangle 2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CEEC884" id="Rectangle 22" o:spid="_x0000_s1026" alt="&quot;&quot;" style="position:absolute;margin-left:-36pt;margin-top:-36pt;width:612pt;height:11in;z-index:-252057088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" fillcolor="#e9f0f6 [660]" stroked="f" strokeweight="1pt">
                <w10:anchorlock/>
              </v:rect>
            </w:pict>
          </mc:Fallback>
        </mc:AlternateContent>
      </w:r>
    </w:p>
    <w:p w14:paraId="56C681D6" w14:textId="15803335" w:rsidR="007A7CE5" w:rsidRDefault="007A7CE5"/>
    <w:tbl>
      <w:tblPr>
        <w:tblW w:w="0" w:type="auto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7A7CE5" w:rsidRPr="007A7CE5" w14:paraId="7782A34B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0041CDD9" w14:textId="6B2D7866" w:rsidR="007A7CE5" w:rsidRPr="007A7CE5" w:rsidRDefault="00EC70AB" w:rsidP="00EC70AB">
            <w:pPr>
              <w:pStyle w:val="Heading1"/>
              <w:tabs>
                <w:tab w:val="left" w:pos="720"/>
                <w:tab w:val="center" w:pos="5285"/>
              </w:tabs>
              <w:jc w:val="left"/>
            </w:pPr>
            <w:r>
              <w:lastRenderedPageBreak/>
              <w:tab/>
            </w:r>
            <w:r>
              <w:tab/>
            </w:r>
            <w:r w:rsidR="007A7CE5" w:rsidRPr="007A7CE5">
              <w:rPr>
                <w:noProof/>
                <w:sz w:val="2"/>
                <w:szCs w:val="4"/>
              </w:rPr>
              <mc:AlternateContent>
                <mc:Choice Requires="wps">
                  <w:drawing>
                    <wp:anchor distT="0" distB="0" distL="114300" distR="114300" simplePos="0" relativeHeight="251542016" behindDoc="1" locked="1" layoutInCell="1" allowOverlap="1" wp14:anchorId="33EC972A" wp14:editId="12DE1387">
                      <wp:simplePos x="0" y="0"/>
                      <wp:positionH relativeFrom="column">
                        <wp:posOffset>-511175</wp:posOffset>
                      </wp:positionH>
                      <wp:positionV relativeFrom="paragraph">
                        <wp:posOffset>-530225</wp:posOffset>
                      </wp:positionV>
                      <wp:extent cx="7772400" cy="10096500"/>
                      <wp:effectExtent l="0" t="0" r="0" b="0"/>
                      <wp:wrapNone/>
                      <wp:docPr id="288" name="Rectangle 28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96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49DF0F7" w14:textId="06AD157F" w:rsidR="00EF3446" w:rsidRDefault="00EF3446" w:rsidP="00EF3446">
                                  <w:pPr>
                                    <w:jc w:val="center"/>
                                  </w:pPr>
                                </w:p>
                                <w:p w14:paraId="391E52B9" w14:textId="77777777" w:rsidR="00042DD0" w:rsidRDefault="00042DD0" w:rsidP="00EF344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EC972A" id="Rectangle 288" o:spid="_x0000_s1029" alt="&quot;&quot;" style="position:absolute;margin-left:-40.25pt;margin-top:-41.75pt;width:612pt;height:795pt;z-index:-251774464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" fillcolor="#feffcd" stroked="f" strokeweight="1pt">
                      <v:textbox>
                        <w:txbxContent>
                          <w:p w14:paraId="549DF0F7" w14:textId="06AD157F" w:rsidR="00EF3446" w:rsidRDefault="00EF3446" w:rsidP="00EF3446">
                            <w:pPr>
                              <w:jc w:val="center"/>
                            </w:pPr>
                          </w:p>
                          <w:p w14:paraId="391E52B9" w14:textId="77777777" w:rsidR="00042DD0" w:rsidRDefault="00042DD0" w:rsidP="00EF3446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t>Text Components</w:t>
            </w:r>
          </w:p>
        </w:tc>
      </w:tr>
      <w:tr w:rsidR="007A7CE5" w:rsidRPr="007A7CE5" w14:paraId="6FDACBCE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69BF6D8E" w14:textId="591F4D0D" w:rsidR="007A7CE5" w:rsidRPr="007A7CE5" w:rsidRDefault="00B57188" w:rsidP="007A7CE5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Text 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||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Lists</w:t>
            </w:r>
          </w:p>
        </w:tc>
      </w:tr>
      <w:tr w:rsidR="007A7CE5" w:rsidRPr="007A7CE5" w14:paraId="4C565C3D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37C99B44" w14:textId="1002D9EE" w:rsidR="007A7CE5" w:rsidRPr="007A7CE5" w:rsidRDefault="007A7CE5" w:rsidP="007A7CE5">
            <w:pPr>
              <w:rPr>
                <w:sz w:val="12"/>
                <w:szCs w:val="14"/>
              </w:rPr>
            </w:pPr>
          </w:p>
        </w:tc>
      </w:tr>
      <w:tr w:rsidR="007A7CE5" w:rsidRPr="007A7CE5" w14:paraId="197B8D68" w14:textId="77777777" w:rsidTr="00C12B5D">
        <w:trPr>
          <w:trHeight w:val="533"/>
        </w:trPr>
        <w:tc>
          <w:tcPr>
            <w:tcW w:w="556" w:type="dxa"/>
          </w:tcPr>
          <w:p w14:paraId="281D7684" w14:textId="751C87BC" w:rsidR="007A7CE5" w:rsidRPr="007A7CE5" w:rsidRDefault="006F609A" w:rsidP="007A7CE5">
            <w:pPr>
              <w:spacing w:before="20"/>
            </w:pPr>
            <w:r w:rsidRPr="007A7CE5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553280" behindDoc="0" locked="0" layoutInCell="1" allowOverlap="1" wp14:anchorId="7F5DEC87" wp14:editId="2693F3AF">
                      <wp:simplePos x="0" y="0"/>
                      <wp:positionH relativeFrom="page">
                        <wp:posOffset>333375</wp:posOffset>
                      </wp:positionH>
                      <wp:positionV relativeFrom="paragraph">
                        <wp:posOffset>170815</wp:posOffset>
                      </wp:positionV>
                      <wp:extent cx="2517140" cy="3381375"/>
                      <wp:effectExtent l="0" t="0" r="0" b="0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7140" cy="3381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2450F6" w14:textId="77777777" w:rsidR="007A7CE5" w:rsidRPr="00093530" w:rsidRDefault="007A7CE5" w:rsidP="007A7CE5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C3C83CD" w14:textId="67ABF405" w:rsidR="008F4028" w:rsidRDefault="008F4028" w:rsidP="00FF5E06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type</w:t>
                                  </w:r>
                                </w:p>
                                <w:p w14:paraId="07985E23" w14:textId="185172D8" w:rsidR="00517E32" w:rsidRPr="009D3401" w:rsidRDefault="009D3401" w:rsidP="009D3401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2A2F2B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</w:t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arge</w:t>
                                  </w:r>
                                  <w:r w:rsidR="00824D31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*</w:t>
                                  </w:r>
                                  <w:r w:rsidR="00824D31" w:rsidRPr="009D340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default </w:t>
                                  </w:r>
                                </w:p>
                                <w:p w14:paraId="6A26AB03" w14:textId="193EC67D" w:rsidR="00D40862" w:rsidRPr="009D3401" w:rsidRDefault="009D3401" w:rsidP="009D3401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2.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small</w:t>
                                  </w:r>
                                </w:p>
                                <w:p w14:paraId="0836D6EC" w14:textId="12F3422F" w:rsidR="00D40862" w:rsidRPr="009D3401" w:rsidRDefault="009D3401" w:rsidP="009D3401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3.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sub</w:t>
                                  </w:r>
                                </w:p>
                                <w:p w14:paraId="322706FE" w14:textId="7336A8B6" w:rsidR="00D40862" w:rsidRPr="009D3401" w:rsidRDefault="009D3401" w:rsidP="009D3401">
                                  <w:pPr>
                                    <w:ind w:firstLine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4.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alphabetic</w:t>
                                  </w:r>
                                  <w:r w:rsidR="002A2F2B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2A2F2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8E6006" wp14:editId="2579E300">
                                        <wp:extent cx="126749" cy="126749"/>
                                        <wp:effectExtent l="0" t="0" r="6985" b="6985"/>
                                        <wp:docPr id="330" name="Pictur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0729" cy="1307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88B87E4" w14:textId="22CB7AE7" w:rsidR="00810C2C" w:rsidRPr="009D3401" w:rsidRDefault="009D3401" w:rsidP="009D3401">
                                  <w:pPr>
                                    <w:ind w:firstLine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5.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810C2C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numeric</w:t>
                                  </w:r>
                                  <w:r w:rsidR="002A2F2B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70C8F524" w14:textId="77777777" w:rsidR="00517E32" w:rsidRDefault="00517E32" w:rsidP="00FF5E06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5140BE7" w14:textId="09CDACBB" w:rsidR="00FF5E06" w:rsidRPr="00D10672" w:rsidRDefault="002A2F2B" w:rsidP="00FF5E06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list</w:t>
                                  </w:r>
                                </w:p>
                                <w:p w14:paraId="0D196514" w14:textId="0E7E1174" w:rsidR="00FF5E06" w:rsidRDefault="00FF5E06" w:rsidP="00FF5E06">
                                  <w:pPr>
                                    <w:ind w:left="993" w:hanging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1.    </w:t>
                                  </w:r>
                                  <w:r w:rsidR="002A2F2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List Items </w:t>
                                  </w:r>
                                </w:p>
                                <w:p w14:paraId="728BBE8B" w14:textId="77777777" w:rsidR="00BB4A21" w:rsidRDefault="00E80FB4" w:rsidP="00E80FB4">
                                  <w:pPr>
                                    <w:ind w:left="993" w:hanging="709"/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 w:rsidRPr="00E80FB4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 xml:space="preserve">* </w:t>
                                  </w:r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Multiple items can </w:t>
                                  </w:r>
                                  <w:proofErr w:type="gramStart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are</w:t>
                                  </w:r>
                                  <w:proofErr w:type="gramEnd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 placed in array </w:t>
                                  </w:r>
                                </w:p>
                                <w:p w14:paraId="72BADF3F" w14:textId="1CF17968" w:rsidR="00BB4A21" w:rsidRPr="00042DD0" w:rsidRDefault="00BB4A21" w:rsidP="00042DD0">
                                  <w:pPr>
                                    <w:ind w:left="993" w:hanging="709"/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</w:pPr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  <w:t>list = {[“item1”</w:t>
                                  </w:r>
                                  <w:proofErr w:type="gramStart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  <w:t>,”item</w:t>
                                  </w:r>
                                  <w:proofErr w:type="gramEnd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  <w:t>2”]}</w:t>
                                  </w:r>
                                </w:p>
                                <w:p w14:paraId="2006E4DE" w14:textId="7BB1BDF4" w:rsidR="00B2222A" w:rsidRDefault="00BB4A21" w:rsidP="00BB4A2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indent</w:t>
                                  </w:r>
                                </w:p>
                                <w:p w14:paraId="0EB42F0E" w14:textId="549B5C2B" w:rsidR="00B2222A" w:rsidRPr="00B2222A" w:rsidRDefault="00B2222A" w:rsidP="00B2222A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B2222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true </w:t>
                                  </w:r>
                                </w:p>
                                <w:p w14:paraId="672BCB64" w14:textId="340046E6" w:rsidR="00B2222A" w:rsidRPr="00B2222A" w:rsidRDefault="00B2222A" w:rsidP="00B2222A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B2222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false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Pr="00B2222A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*default</w:t>
                                  </w:r>
                                </w:p>
                                <w:p w14:paraId="14C5A287" w14:textId="77777777" w:rsidR="00BB4A21" w:rsidRDefault="00BB4A21" w:rsidP="00BB4A2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8C7BF57" w14:textId="77777777" w:rsidR="007A7CE5" w:rsidRDefault="007A7CE5" w:rsidP="007A7CE5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20454C2" w14:textId="77777777" w:rsidR="007A7CE5" w:rsidRPr="00880B71" w:rsidRDefault="007A7CE5" w:rsidP="007A7CE5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5DEC87" id="_x0000_s1030" type="#_x0000_t202" style="position:absolute;margin-left:26.25pt;margin-top:13.45pt;width:198.2pt;height:266.25pt;z-index:25155328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" filled="f" stroked="f">
                      <v:textbox>
                        <w:txbxContent>
                          <w:p w14:paraId="452450F6" w14:textId="77777777" w:rsidR="007A7CE5" w:rsidRPr="00093530" w:rsidRDefault="007A7CE5" w:rsidP="007A7CE5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C3C83CD" w14:textId="67ABF405" w:rsidR="008F4028" w:rsidRDefault="008F4028" w:rsidP="00FF5E06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type</w:t>
                            </w:r>
                          </w:p>
                          <w:p w14:paraId="07985E23" w14:textId="185172D8" w:rsidR="00517E32" w:rsidRPr="009D3401" w:rsidRDefault="009D3401" w:rsidP="009D3401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2A2F2B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</w:t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arge</w:t>
                            </w:r>
                            <w:r w:rsidR="00824D31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*</w:t>
                            </w:r>
                            <w:r w:rsidR="00824D31" w:rsidRPr="009D340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default </w:t>
                            </w:r>
                          </w:p>
                          <w:p w14:paraId="6A26AB03" w14:textId="193EC67D" w:rsidR="00D40862" w:rsidRPr="009D3401" w:rsidRDefault="009D3401" w:rsidP="009D3401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2.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small</w:t>
                            </w:r>
                          </w:p>
                          <w:p w14:paraId="0836D6EC" w14:textId="12F3422F" w:rsidR="00D40862" w:rsidRPr="009D3401" w:rsidRDefault="009D3401" w:rsidP="009D3401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3.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sub</w:t>
                            </w:r>
                          </w:p>
                          <w:p w14:paraId="322706FE" w14:textId="7336A8B6" w:rsidR="00D40862" w:rsidRPr="009D3401" w:rsidRDefault="009D3401" w:rsidP="009D3401">
                            <w:pPr>
                              <w:ind w:firstLine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4.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alphabetic</w:t>
                            </w:r>
                            <w:r w:rsidR="002A2F2B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2A2F2B">
                              <w:rPr>
                                <w:noProof/>
                              </w:rPr>
                              <w:drawing>
                                <wp:inline distT="0" distB="0" distL="0" distR="0" wp14:anchorId="358E6006" wp14:editId="2579E300">
                                  <wp:extent cx="126749" cy="126749"/>
                                  <wp:effectExtent l="0" t="0" r="6985" b="6985"/>
                                  <wp:docPr id="330" name="Pictur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729" cy="1307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8B87E4" w14:textId="22CB7AE7" w:rsidR="00810C2C" w:rsidRPr="009D3401" w:rsidRDefault="009D3401" w:rsidP="009D3401">
                            <w:pPr>
                              <w:ind w:firstLine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5.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810C2C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numeric</w:t>
                            </w:r>
                            <w:r w:rsidR="002A2F2B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70C8F524" w14:textId="77777777" w:rsidR="00517E32" w:rsidRDefault="00517E32" w:rsidP="00FF5E06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5140BE7" w14:textId="09CDACBB" w:rsidR="00FF5E06" w:rsidRPr="00D10672" w:rsidRDefault="002A2F2B" w:rsidP="00FF5E06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list</w:t>
                            </w:r>
                          </w:p>
                          <w:p w14:paraId="0D196514" w14:textId="0E7E1174" w:rsidR="00FF5E06" w:rsidRDefault="00FF5E06" w:rsidP="00FF5E06">
                            <w:pPr>
                              <w:ind w:left="993" w:hanging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1.    </w:t>
                            </w:r>
                            <w:r w:rsidR="002A2F2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List Items </w:t>
                            </w:r>
                          </w:p>
                          <w:p w14:paraId="728BBE8B" w14:textId="77777777" w:rsidR="00BB4A21" w:rsidRDefault="00E80FB4" w:rsidP="00E80FB4">
                            <w:pPr>
                              <w:ind w:left="993" w:hanging="709"/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</w:pPr>
                            <w:r w:rsidRPr="00E80FB4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 xml:space="preserve">* </w:t>
                            </w:r>
                            <w:r w:rsidRPr="00BB4A2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Multiple items can </w:t>
                            </w:r>
                            <w:proofErr w:type="gramStart"/>
                            <w:r w:rsidRPr="00BB4A2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0"/>
                                <w:szCs w:val="20"/>
                              </w:rPr>
                              <w:t>are</w:t>
                            </w:r>
                            <w:proofErr w:type="gramEnd"/>
                            <w:r w:rsidRPr="00BB4A2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placed in array </w:t>
                            </w:r>
                          </w:p>
                          <w:p w14:paraId="72BADF3F" w14:textId="1CF17968" w:rsidR="00BB4A21" w:rsidRPr="00042DD0" w:rsidRDefault="00BB4A21" w:rsidP="00042DD0">
                            <w:pPr>
                              <w:ind w:left="993" w:hanging="709"/>
                              <w:jc w:val="right"/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</w:pPr>
                            <w:r w:rsidRPr="00BB4A21"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  <w:t>list = {[“item1”</w:t>
                            </w:r>
                            <w:proofErr w:type="gramStart"/>
                            <w:r w:rsidRPr="00BB4A21"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  <w:t>,”item</w:t>
                            </w:r>
                            <w:proofErr w:type="gramEnd"/>
                            <w:r w:rsidRPr="00BB4A21"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  <w:t>2”]}</w:t>
                            </w:r>
                          </w:p>
                          <w:p w14:paraId="2006E4DE" w14:textId="7BB1BDF4" w:rsidR="00B2222A" w:rsidRDefault="00BB4A21" w:rsidP="00BB4A2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indent</w:t>
                            </w:r>
                          </w:p>
                          <w:p w14:paraId="0EB42F0E" w14:textId="549B5C2B" w:rsidR="00B2222A" w:rsidRPr="00B2222A" w:rsidRDefault="00B2222A" w:rsidP="00B2222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B2222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true </w:t>
                            </w:r>
                          </w:p>
                          <w:p w14:paraId="672BCB64" w14:textId="340046E6" w:rsidR="00B2222A" w:rsidRPr="00B2222A" w:rsidRDefault="00B2222A" w:rsidP="00B2222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B2222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false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B2222A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*default</w:t>
                            </w:r>
                          </w:p>
                          <w:p w14:paraId="14C5A287" w14:textId="77777777" w:rsidR="00BB4A21" w:rsidRDefault="00BB4A21" w:rsidP="00BB4A2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8C7BF57" w14:textId="77777777" w:rsidR="007A7CE5" w:rsidRDefault="007A7CE5" w:rsidP="007A7CE5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20454C2" w14:textId="77777777" w:rsidR="007A7CE5" w:rsidRPr="00880B71" w:rsidRDefault="007A7CE5" w:rsidP="007A7CE5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CA706D" w:rsidRPr="00A741F7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708928" behindDoc="0" locked="0" layoutInCell="1" allowOverlap="1" wp14:anchorId="3F45F778" wp14:editId="632F8D5A">
                      <wp:simplePos x="0" y="0"/>
                      <wp:positionH relativeFrom="page">
                        <wp:posOffset>323850</wp:posOffset>
                      </wp:positionH>
                      <wp:positionV relativeFrom="paragraph">
                        <wp:posOffset>3637915</wp:posOffset>
                      </wp:positionV>
                      <wp:extent cx="3429000" cy="1828800"/>
                      <wp:effectExtent l="0" t="0" r="0" b="0"/>
                      <wp:wrapNone/>
                      <wp:docPr id="3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CBE265" w14:textId="100F4CA4" w:rsidR="009D3401" w:rsidRPr="00093530" w:rsidRDefault="009D3401" w:rsidP="009D3401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Common HTML Elements</w:t>
                                  </w:r>
                                </w:p>
                                <w:p w14:paraId="1EB9224C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Common HTML Elements</w:t>
                                  </w:r>
                                </w:p>
                                <w:p w14:paraId="3F657CC6" w14:textId="77777777" w:rsidR="009D3401" w:rsidRPr="00137C82" w:rsidRDefault="009D3401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p </w:t>
                                  </w:r>
                                </w:p>
                                <w:p w14:paraId="3370967E" w14:textId="42DD3401" w:rsidR="009D3401" w:rsidRDefault="009D3401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span</w:t>
                                  </w:r>
                                </w:p>
                                <w:p w14:paraId="3B20E9D3" w14:textId="644F8133" w:rsidR="00F41B4B" w:rsidRPr="00137C82" w:rsidRDefault="00F41B4B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b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</w:t>
                                  </w:r>
                                  <w:r w:rsidR="004B118D" w:rsidRP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</w:t>
                                  </w:r>
                                  <w:proofErr w:type="gramEnd"/>
                                  <w:r w:rsidR="004B118D" w:rsidRP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Bold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&amp;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</w:t>
                                  </w:r>
                                  <w:proofErr w:type="spellEnd"/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</w:t>
                                  </w:r>
                                  <w:r w:rsidR="004B118D" w:rsidRP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</w:t>
                                  </w:r>
                                  <w:r w:rsidR="004B118D" w:rsidRP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Italic</w:t>
                                  </w:r>
                                </w:p>
                                <w:p w14:paraId="014A1C18" w14:textId="77777777" w:rsidR="009D3401" w:rsidRPr="00137C82" w:rsidRDefault="009D3401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h1 </w:t>
                                  </w:r>
                                  <w:r w:rsidRPr="0028230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h6</w:t>
                                  </w:r>
                                </w:p>
                                <w:p w14:paraId="7A68B938" w14:textId="5DD3A753" w:rsidR="009D3401" w:rsidRPr="00CA706D" w:rsidRDefault="009D3401" w:rsidP="00CA706D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ul</w:t>
                                  </w:r>
                                  <w:proofErr w:type="spellEnd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/</w:t>
                                  </w:r>
                                  <w:proofErr w:type="spellStart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ol</w:t>
                                  </w:r>
                                  <w:proofErr w:type="spellEnd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</w:t>
                                  </w:r>
                                  <w:r w:rsidRPr="00B331A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When List Component is not sufficient</w:t>
                                  </w:r>
                                </w:p>
                                <w:p w14:paraId="1E969F48" w14:textId="77777777" w:rsidR="009D3401" w:rsidRDefault="009D3401" w:rsidP="009D3401">
                                  <w:pPr>
                                    <w:pStyle w:val="ListParagraph"/>
                                    <w:ind w:left="71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36947AE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8EF8C5E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8E8C7CB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54581D4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569255A4" w14:textId="77777777" w:rsidR="009D3401" w:rsidRDefault="009D3401" w:rsidP="009D3401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6EC5430" w14:textId="77777777" w:rsidR="009D3401" w:rsidRPr="00880B71" w:rsidRDefault="009D3401" w:rsidP="009D3401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45F778" id="_x0000_s1031" type="#_x0000_t202" style="position:absolute;margin-left:25.5pt;margin-top:286.45pt;width:270pt;height:2in;z-index:2517089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" filled="f" stroked="f">
                      <v:textbox>
                        <w:txbxContent>
                          <w:p w14:paraId="6ECBE265" w14:textId="100F4CA4" w:rsidR="009D3401" w:rsidRPr="00093530" w:rsidRDefault="009D3401" w:rsidP="009D3401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Common HTML Elements</w:t>
                            </w:r>
                          </w:p>
                          <w:p w14:paraId="1EB9224C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Common HTML Elements</w:t>
                            </w:r>
                          </w:p>
                          <w:p w14:paraId="3F657CC6" w14:textId="77777777" w:rsidR="009D3401" w:rsidRPr="00137C82" w:rsidRDefault="009D3401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p </w:t>
                            </w:r>
                          </w:p>
                          <w:p w14:paraId="3370967E" w14:textId="42DD3401" w:rsidR="009D3401" w:rsidRDefault="009D3401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span</w:t>
                            </w:r>
                          </w:p>
                          <w:p w14:paraId="3B20E9D3" w14:textId="644F8133" w:rsidR="00F41B4B" w:rsidRPr="00137C82" w:rsidRDefault="00F41B4B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b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</w:t>
                            </w:r>
                            <w:r w:rsidR="004B118D" w:rsidRP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</w:t>
                            </w:r>
                            <w:proofErr w:type="gramEnd"/>
                            <w:r w:rsidR="004B118D" w:rsidRP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Bold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&amp;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</w:t>
                            </w:r>
                            <w:proofErr w:type="spellEnd"/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</w:t>
                            </w:r>
                            <w:r w:rsidR="004B118D" w:rsidRP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</w:t>
                            </w:r>
                            <w:r w:rsidR="004B118D" w:rsidRP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Italic</w:t>
                            </w:r>
                          </w:p>
                          <w:p w14:paraId="014A1C18" w14:textId="77777777" w:rsidR="009D3401" w:rsidRPr="00137C82" w:rsidRDefault="009D3401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h1 </w:t>
                            </w:r>
                            <w:r w:rsidRPr="0028230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sym w:font="Wingdings" w:char="F0E0"/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h6</w:t>
                            </w:r>
                          </w:p>
                          <w:p w14:paraId="7A68B938" w14:textId="5DD3A753" w:rsidR="009D3401" w:rsidRPr="00CA706D" w:rsidRDefault="009D3401" w:rsidP="00CA706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ol</w:t>
                            </w:r>
                            <w:proofErr w:type="spellEnd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</w:t>
                            </w:r>
                            <w:r w:rsidRPr="00B331A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When List Component is not sufficient</w:t>
                            </w:r>
                          </w:p>
                          <w:p w14:paraId="1E969F48" w14:textId="77777777" w:rsidR="009D3401" w:rsidRDefault="009D3401" w:rsidP="009D3401">
                            <w:pPr>
                              <w:pStyle w:val="ListParagraph"/>
                              <w:ind w:left="71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36947AE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8EF8C5E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8E8C7CB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54581D4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569255A4" w14:textId="77777777" w:rsidR="009D3401" w:rsidRDefault="009D3401" w:rsidP="009D3401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6EC5430" w14:textId="77777777" w:rsidR="009D3401" w:rsidRPr="00880B71" w:rsidRDefault="009D3401" w:rsidP="009D3401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0D585E14" w14:textId="007B0724" w:rsidR="007A7CE5" w:rsidRPr="007A7CE5" w:rsidRDefault="007E3663" w:rsidP="007A7CE5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List</w:t>
            </w:r>
            <w:r w:rsidR="001942AC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s</w:t>
            </w:r>
          </w:p>
          <w:p w14:paraId="121DDA9E" w14:textId="6C50DC33" w:rsidR="007A7CE5" w:rsidRPr="007A7CE5" w:rsidRDefault="007A7CE5" w:rsidP="007A7CE5"/>
          <w:p w14:paraId="1E589F77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8EA5752" w14:textId="625730F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6124BC61" w14:textId="24392ACB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595BBC0A" w14:textId="2E07DA84" w:rsidR="007A7CE5" w:rsidRPr="007A7CE5" w:rsidRDefault="008818D3" w:rsidP="007A7CE5">
            <w:pPr>
              <w:rPr>
                <w:rFonts w:ascii="Times New Roman" w:hAnsi="Times New Roman"/>
                <w:sz w:val="24"/>
              </w:rPr>
            </w:pPr>
            <w:r w:rsidRPr="00B57520">
              <w:rPr>
                <w:sz w:val="12"/>
                <w:szCs w:val="14"/>
              </w:rPr>
              <w:drawing>
                <wp:anchor distT="0" distB="0" distL="114300" distR="114300" simplePos="0" relativeHeight="251599360" behindDoc="0" locked="0" layoutInCell="1" allowOverlap="1" wp14:anchorId="28C53690" wp14:editId="60283109">
                  <wp:simplePos x="0" y="0"/>
                  <wp:positionH relativeFrom="column">
                    <wp:posOffset>1416050</wp:posOffset>
                  </wp:positionH>
                  <wp:positionV relativeFrom="paragraph">
                    <wp:posOffset>125369</wp:posOffset>
                  </wp:positionV>
                  <wp:extent cx="126591" cy="153670"/>
                  <wp:effectExtent l="0" t="0" r="6985" b="0"/>
                  <wp:wrapNone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t="19010" r="15983"/>
                          <a:stretch/>
                        </pic:blipFill>
                        <pic:spPr bwMode="auto">
                          <a:xfrm>
                            <a:off x="0" y="0"/>
                            <a:ext cx="126591" cy="153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49AD91" w14:textId="7F371B28" w:rsidR="007A7CE5" w:rsidRPr="007A7CE5" w:rsidRDefault="008818D3" w:rsidP="007A7CE5">
            <w:pPr>
              <w:rPr>
                <w:rFonts w:ascii="Times New Roman" w:hAnsi="Times New Roman"/>
                <w:sz w:val="24"/>
              </w:rPr>
            </w:pPr>
            <w:r w:rsidRPr="008818D3">
              <w:rPr>
                <w:sz w:val="12"/>
                <w:szCs w:val="14"/>
              </w:rPr>
              <w:drawing>
                <wp:anchor distT="0" distB="0" distL="114300" distR="114300" simplePos="0" relativeHeight="251607552" behindDoc="0" locked="0" layoutInCell="1" allowOverlap="1" wp14:anchorId="4B62BDC2" wp14:editId="78557E48">
                  <wp:simplePos x="0" y="0"/>
                  <wp:positionH relativeFrom="column">
                    <wp:posOffset>836244</wp:posOffset>
                  </wp:positionH>
                  <wp:positionV relativeFrom="paragraph">
                    <wp:posOffset>149558</wp:posOffset>
                  </wp:positionV>
                  <wp:extent cx="139763" cy="154286"/>
                  <wp:effectExtent l="0" t="0" r="0" b="0"/>
                  <wp:wrapNone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46" t="17281" r="15345" b="9091"/>
                          <a:stretch/>
                        </pic:blipFill>
                        <pic:spPr bwMode="auto">
                          <a:xfrm>
                            <a:off x="0" y="0"/>
                            <a:ext cx="139763" cy="15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9456AA" w14:textId="758685C3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2DCD7A12" w14:textId="23F65FE2" w:rsidR="007A7CE5" w:rsidRPr="007A7CE5" w:rsidRDefault="00810C2C" w:rsidP="007A7CE5">
            <w:pPr>
              <w:rPr>
                <w:rFonts w:ascii="Times New Roman" w:hAnsi="Times New Roman"/>
                <w:sz w:val="24"/>
              </w:rPr>
            </w:pPr>
            <w:r w:rsidRPr="00810C2C">
              <w:rPr>
                <w:sz w:val="12"/>
                <w:szCs w:val="14"/>
              </w:rPr>
              <w:drawing>
                <wp:anchor distT="0" distB="0" distL="114300" distR="114300" simplePos="0" relativeHeight="251611648" behindDoc="0" locked="0" layoutInCell="1" allowOverlap="1" wp14:anchorId="576506B1" wp14:editId="2A13E42B">
                  <wp:simplePos x="0" y="0"/>
                  <wp:positionH relativeFrom="column">
                    <wp:posOffset>782025</wp:posOffset>
                  </wp:positionH>
                  <wp:positionV relativeFrom="paragraph">
                    <wp:posOffset>12198</wp:posOffset>
                  </wp:positionV>
                  <wp:extent cx="131275" cy="112540"/>
                  <wp:effectExtent l="0" t="0" r="2540" b="1905"/>
                  <wp:wrapNone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5" t="14816" r="16522" b="23795"/>
                          <a:stretch/>
                        </pic:blipFill>
                        <pic:spPr bwMode="auto">
                          <a:xfrm>
                            <a:off x="0" y="0"/>
                            <a:ext cx="131275" cy="112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D0D4DD" w14:textId="057B1629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6C82F155" w14:textId="586F2FCA" w:rsidR="007A7CE5" w:rsidRPr="007A7CE5" w:rsidRDefault="002A2F2B" w:rsidP="007A7CE5">
            <w:pPr>
              <w:rPr>
                <w:rFonts w:ascii="Times New Roman" w:hAnsi="Times New Roman"/>
                <w:sz w:val="24"/>
              </w:rPr>
            </w:pPr>
            <w:r w:rsidRPr="002A2F2B">
              <w:rPr>
                <w:sz w:val="12"/>
                <w:szCs w:val="14"/>
              </w:rPr>
              <w:drawing>
                <wp:anchor distT="0" distB="0" distL="114300" distR="114300" simplePos="0" relativeHeight="251614720" behindDoc="0" locked="0" layoutInCell="1" allowOverlap="1" wp14:anchorId="41B95722" wp14:editId="29B076BF">
                  <wp:simplePos x="0" y="0"/>
                  <wp:positionH relativeFrom="column">
                    <wp:posOffset>1049592</wp:posOffset>
                  </wp:positionH>
                  <wp:positionV relativeFrom="paragraph">
                    <wp:posOffset>15070</wp:posOffset>
                  </wp:positionV>
                  <wp:extent cx="132024" cy="151583"/>
                  <wp:effectExtent l="0" t="0" r="1905" b="1270"/>
                  <wp:wrapNone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4" cy="15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713BEB" w14:textId="6DE2F171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711491E4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D2DCAD8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20CB936B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CE32645" w14:textId="4B42589E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713FF9F5" w14:textId="78FFC9B0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E65247D" w14:textId="43F8D370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935AC3F" w14:textId="3F2F09F0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271D790E" w14:textId="704171A6" w:rsidR="00E51603" w:rsidRDefault="00E51603" w:rsidP="00E51603"/>
          <w:p w14:paraId="458CA70C" w14:textId="03080185" w:rsidR="00A741F7" w:rsidRDefault="00A741F7" w:rsidP="00A741F7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3EB5FFF7" w14:textId="30CADFF7" w:rsidR="009D3401" w:rsidRPr="00A741F7" w:rsidRDefault="009D3401" w:rsidP="00A741F7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3FF14CDA" w14:textId="1B87EF5F" w:rsidR="00A741F7" w:rsidRPr="00A741F7" w:rsidRDefault="00A741F7" w:rsidP="00A741F7"/>
          <w:p w14:paraId="271E2AB4" w14:textId="2167CD31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4B58F742" w14:textId="34D7C7B5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2F127DD6" w14:textId="77777777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737252EE" w14:textId="68D16454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03E46CA6" w14:textId="43888E8C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6D28DD44" w14:textId="77777777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53BD660C" w14:textId="5767C8A0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35FBF224" w14:textId="4A32264C" w:rsid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tbl>
            <w:tblPr>
              <w:tblpPr w:leftFromText="180" w:rightFromText="180" w:vertAnchor="text" w:horzAnchor="margin" w:tblpY="76"/>
              <w:tblOverlap w:val="never"/>
              <w:tblW w:w="10800" w:type="dxa"/>
              <w:tblLayout w:type="fixed"/>
              <w:tblLook w:val="0600" w:firstRow="0" w:lastRow="0" w:firstColumn="0" w:lastColumn="0" w:noHBand="1" w:noVBand="1"/>
            </w:tblPr>
            <w:tblGrid>
              <w:gridCol w:w="5224"/>
              <w:gridCol w:w="418"/>
              <w:gridCol w:w="418"/>
              <w:gridCol w:w="4740"/>
            </w:tblGrid>
            <w:tr w:rsidR="00EF3446" w14:paraId="674B9D1C" w14:textId="77777777" w:rsidTr="00EF3446">
              <w:trPr>
                <w:trHeight w:val="432"/>
              </w:trPr>
              <w:tc>
                <w:tcPr>
                  <w:tcW w:w="5224" w:type="dxa"/>
                  <w:tcBorders>
                    <w:top w:val="single" w:sz="36" w:space="0" w:color="94B6D2" w:themeColor="accent1"/>
                  </w:tcBorders>
                </w:tcPr>
                <w:p w14:paraId="22351CDF" w14:textId="14344D75" w:rsidR="00EF3446" w:rsidRPr="00C55FD7" w:rsidRDefault="00EF3446" w:rsidP="00C55FD7">
                  <w:pPr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</w:pPr>
                  <w:r w:rsidRPr="00C55FD7"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  <w:t>Nested JSX elements</w:t>
                  </w:r>
                </w:p>
                <w:p w14:paraId="4B42D198" w14:textId="1B4C9781" w:rsidR="00EF3446" w:rsidRDefault="00EF3446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proofErr w:type="gramStart"/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In order for</w:t>
                  </w:r>
                  <w:proofErr w:type="gramEnd"/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 xml:space="preserve"> the code to compile, a JSX expression must have exactly one outermost element.</w:t>
                  </w:r>
                </w:p>
                <w:p w14:paraId="645CE463" w14:textId="77777777" w:rsidR="00042DD0" w:rsidRPr="00042DD0" w:rsidRDefault="00042DD0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</w:p>
                <w:p w14:paraId="5D6FA117" w14:textId="77777777" w:rsidR="00EF3446" w:rsidRPr="00C55FD7" w:rsidRDefault="00EF3446" w:rsidP="00C55FD7">
                  <w:pPr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</w:pPr>
                  <w:r w:rsidRPr="00C55FD7"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  <w:t>React Element Attributes</w:t>
                  </w:r>
                </w:p>
                <w:p w14:paraId="606B4D65" w14:textId="5AB29077" w:rsidR="00EF3446" w:rsidRDefault="00EF3446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React DOM uses camelCase property naming convention instead of HTML attribute names.</w:t>
                  </w:r>
                </w:p>
                <w:p w14:paraId="0F5D11A8" w14:textId="77777777" w:rsidR="00042DD0" w:rsidRPr="00042DD0" w:rsidRDefault="00042DD0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</w:p>
                <w:p w14:paraId="0F8501AC" w14:textId="77777777" w:rsidR="00EF3446" w:rsidRPr="00C55FD7" w:rsidRDefault="00EF3446" w:rsidP="00C55FD7">
                  <w:pPr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</w:pPr>
                  <w:r w:rsidRPr="00C55FD7"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  <w:t>React Element Styles</w:t>
                  </w:r>
                </w:p>
                <w:p w14:paraId="7C9DDF20" w14:textId="77777777" w:rsidR="00EF3446" w:rsidRPr="00042DD0" w:rsidRDefault="00EF3446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To apply inline styles, we use two sets of curly braces.</w:t>
                  </w:r>
                </w:p>
                <w:p w14:paraId="4294D8F0" w14:textId="5C313401" w:rsidR="00042DD0" w:rsidRPr="00042DD0" w:rsidRDefault="00042DD0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Inline-styles</w:t>
                  </w:r>
                  <w:proofErr w:type="gramEnd"/>
                  <w:r w:rsidR="00EF3446"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 xml:space="preserve"> are not written as plain strings, but as properties</w:t>
                  </w:r>
                </w:p>
                <w:p w14:paraId="4F85BEF1" w14:textId="054A7827" w:rsidR="00EF3446" w:rsidRPr="004763AF" w:rsidRDefault="00EF3446" w:rsidP="00042DD0">
                  <w:pPr>
                    <w:rPr>
                      <w:rFonts w:asciiTheme="minorHAnsi" w:hAnsiTheme="minorHAnsi"/>
                      <w:bCs/>
                      <w:sz w:val="20"/>
                      <w:szCs w:val="20"/>
                    </w:rPr>
                  </w:pPr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 xml:space="preserve"> on objects:</w:t>
                  </w:r>
                </w:p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58FB082E" w14:textId="77777777" w:rsidR="00EF3446" w:rsidRDefault="00EF3446" w:rsidP="00EF3446"/>
                <w:p w14:paraId="3175A461" w14:textId="77777777" w:rsidR="00EF3446" w:rsidRDefault="00EF3446" w:rsidP="00EF3446"/>
                <w:p w14:paraId="092FE4A6" w14:textId="77777777" w:rsidR="00EF3446" w:rsidRDefault="00EF3446" w:rsidP="00EF3446"/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0D636BC1" w14:textId="77777777" w:rsidR="00EF3446" w:rsidRDefault="00EF3446" w:rsidP="00EF3446"/>
              </w:tc>
              <w:tc>
                <w:tcPr>
                  <w:tcW w:w="4740" w:type="dxa"/>
                  <w:tcBorders>
                    <w:top w:val="single" w:sz="36" w:space="0" w:color="94B6D2" w:themeColor="accent1"/>
                  </w:tcBorders>
                </w:tcPr>
                <w:p w14:paraId="3A298E79" w14:textId="121C9EB0" w:rsidR="00EF3446" w:rsidRDefault="00EF3446" w:rsidP="00EF3446"/>
              </w:tc>
            </w:tr>
          </w:tbl>
          <w:p w14:paraId="151295AD" w14:textId="78CB2984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493" w:type="dxa"/>
          </w:tcPr>
          <w:p w14:paraId="0504D495" w14:textId="30CD66A7" w:rsidR="007A7CE5" w:rsidRPr="007A7CE5" w:rsidRDefault="00B2222A" w:rsidP="007A7CE5">
            <w:r w:rsidRPr="00B2222A">
              <w:drawing>
                <wp:anchor distT="0" distB="0" distL="114300" distR="114300" simplePos="0" relativeHeight="251622912" behindDoc="0" locked="0" layoutInCell="1" allowOverlap="1" wp14:anchorId="79A9FFF4" wp14:editId="0C529F16">
                  <wp:simplePos x="0" y="0"/>
                  <wp:positionH relativeFrom="column">
                    <wp:posOffset>202788</wp:posOffset>
                  </wp:positionH>
                  <wp:positionV relativeFrom="paragraph">
                    <wp:posOffset>2536825</wp:posOffset>
                  </wp:positionV>
                  <wp:extent cx="2837815" cy="856615"/>
                  <wp:effectExtent l="0" t="0" r="635" b="635"/>
                  <wp:wrapNone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5" w:type="dxa"/>
          </w:tcPr>
          <w:p w14:paraId="255C1D97" w14:textId="5C89FA15" w:rsidR="007A7CE5" w:rsidRPr="007A7CE5" w:rsidRDefault="00CA706D" w:rsidP="007A7CE5">
            <w:pPr>
              <w:spacing w:before="20"/>
            </w:pPr>
            <w:r w:rsidRPr="00A741F7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633152" behindDoc="0" locked="0" layoutInCell="1" allowOverlap="1" wp14:anchorId="1D8524F3" wp14:editId="036793C9">
                      <wp:simplePos x="0" y="0"/>
                      <wp:positionH relativeFrom="page">
                        <wp:posOffset>57150</wp:posOffset>
                      </wp:positionH>
                      <wp:positionV relativeFrom="paragraph">
                        <wp:posOffset>3635375</wp:posOffset>
                      </wp:positionV>
                      <wp:extent cx="3429000" cy="1724025"/>
                      <wp:effectExtent l="0" t="0" r="0" b="0"/>
                      <wp:wrapNone/>
                      <wp:docPr id="3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0" cy="17240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98E503" w14:textId="10671340" w:rsidR="00A741F7" w:rsidRPr="00093530" w:rsidRDefault="009D3401" w:rsidP="00A741F7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Common Classes</w:t>
                                  </w:r>
                                </w:p>
                                <w:p w14:paraId="47966E1E" w14:textId="417ED4AE" w:rsidR="00A741F7" w:rsidRDefault="0028230B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Common </w:t>
                                  </w:r>
                                  <w:r w:rsidR="00B331A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HTML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Elements</w:t>
                                  </w:r>
                                </w:p>
                                <w:p w14:paraId="487B127B" w14:textId="215AE446" w:rsidR="009D3401" w:rsidRDefault="009D3401" w:rsidP="006B0ACC">
                                  <w:pPr>
                                    <w:ind w:firstLine="142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F4306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“h1”</w:t>
                                  </w:r>
                                  <w:r w:rsidR="00F43068" w:rsidRPr="00F4306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sym w:font="Wingdings" w:char="F0E0"/>
                                  </w:r>
                                  <w:r w:rsidR="00F4306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“h5” </w:t>
                                  </w:r>
                                  <w:r w:rsidR="00F43068" w:rsidRPr="00D628D8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(Heading </w:t>
                                  </w:r>
                                  <w:r w:rsidR="00D628D8" w:rsidRPr="00D628D8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hierarchy, AODA)</w:t>
                                  </w:r>
                                </w:p>
                                <w:p w14:paraId="5C7EDBCF" w14:textId="6974CA75" w:rsidR="00A741F7" w:rsidRPr="009D3401" w:rsidRDefault="009D3401" w:rsidP="009D3401">
                                  <w:pPr>
                                    <w:ind w:firstLine="142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2.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proofErr w:type="gramStart"/>
                                  <w:r w:rsidR="00BD505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italic </w:t>
                                  </w:r>
                                  <w:r w:rsidR="003D652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&amp;</w:t>
                                  </w:r>
                                  <w:proofErr w:type="gramEnd"/>
                                  <w:r w:rsidR="003D652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bold</w:t>
                                  </w:r>
                                  <w:r w:rsidR="003D652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439ACF3C" w14:textId="54EC1D48" w:rsidR="00042DD0" w:rsidRPr="006B0ACC" w:rsidRDefault="006B0ACC" w:rsidP="005B0E14">
                                  <w:pPr>
                                    <w:ind w:firstLine="142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3</w:t>
                                  </w:r>
                                  <w:r w:rsidRP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.</w:t>
                                  </w:r>
                                  <w:r w:rsidRP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clearfix</w:t>
                                  </w:r>
                                  <w:proofErr w:type="spellEnd"/>
                                  <w:r w:rsidRP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(</w:t>
                                  </w:r>
                                  <w:proofErr w:type="gramEnd"/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Clear’s floated items)</w:t>
                                  </w:r>
                                </w:p>
                                <w:p w14:paraId="05767EB5" w14:textId="77777777" w:rsidR="00042DD0" w:rsidRDefault="00042DD0" w:rsidP="00042DD0">
                                  <w:pPr>
                                    <w:pStyle w:val="ListParagraph"/>
                                    <w:ind w:left="71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8FAF44E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A2EB8AA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D6F0AEE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80316A3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98864AD" w14:textId="77777777" w:rsidR="00A741F7" w:rsidRDefault="00A741F7" w:rsidP="00A741F7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08B0541" w14:textId="77777777" w:rsidR="00A741F7" w:rsidRPr="00880B71" w:rsidRDefault="00A741F7" w:rsidP="00A741F7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524F3" id="_x0000_s1032" type="#_x0000_t202" style="position:absolute;margin-left:4.5pt;margin-top:286.25pt;width:270pt;height:135.75pt;z-index:25163315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" filled="f" stroked="f">
                      <v:textbox>
                        <w:txbxContent>
                          <w:p w14:paraId="1F98E503" w14:textId="10671340" w:rsidR="00A741F7" w:rsidRPr="00093530" w:rsidRDefault="009D3401" w:rsidP="00A741F7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Common Classes</w:t>
                            </w:r>
                          </w:p>
                          <w:p w14:paraId="47966E1E" w14:textId="417ED4AE" w:rsidR="00A741F7" w:rsidRDefault="0028230B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Common </w:t>
                            </w:r>
                            <w:r w:rsidR="00B331A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HTML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Elements</w:t>
                            </w:r>
                          </w:p>
                          <w:p w14:paraId="487B127B" w14:textId="215AE446" w:rsidR="009D3401" w:rsidRDefault="009D3401" w:rsidP="006B0ACC">
                            <w:pPr>
                              <w:ind w:firstLine="142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F4306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“h1”</w:t>
                            </w:r>
                            <w:r w:rsidR="00F43068" w:rsidRPr="00F4306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sym w:font="Wingdings" w:char="F0E0"/>
                            </w:r>
                            <w:r w:rsidR="00F4306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“h5” </w:t>
                            </w:r>
                            <w:r w:rsidR="00F43068" w:rsidRPr="00D628D8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(Heading </w:t>
                            </w:r>
                            <w:r w:rsidR="00D628D8" w:rsidRPr="00D628D8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hierarchy, AODA)</w:t>
                            </w:r>
                          </w:p>
                          <w:p w14:paraId="5C7EDBCF" w14:textId="6974CA75" w:rsidR="00A741F7" w:rsidRPr="009D3401" w:rsidRDefault="009D3401" w:rsidP="009D3401">
                            <w:pPr>
                              <w:ind w:firstLine="142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2.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proofErr w:type="gramStart"/>
                            <w:r w:rsidR="00BD505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italic </w:t>
                            </w:r>
                            <w:r w:rsidR="003D652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&amp;</w:t>
                            </w:r>
                            <w:proofErr w:type="gramEnd"/>
                            <w:r w:rsidR="003D652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bold</w:t>
                            </w:r>
                            <w:r w:rsidR="003D652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439ACF3C" w14:textId="54EC1D48" w:rsidR="00042DD0" w:rsidRPr="006B0ACC" w:rsidRDefault="006B0ACC" w:rsidP="005B0E14">
                            <w:pPr>
                              <w:ind w:firstLine="142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3</w:t>
                            </w:r>
                            <w:r w:rsidRP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.</w:t>
                            </w:r>
                            <w:r w:rsidRP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clearfix</w:t>
                            </w:r>
                            <w:proofErr w:type="spellEnd"/>
                            <w:r w:rsidRP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(</w:t>
                            </w:r>
                            <w:proofErr w:type="gramEnd"/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Clear’s floated items)</w:t>
                            </w:r>
                          </w:p>
                          <w:p w14:paraId="05767EB5" w14:textId="77777777" w:rsidR="00042DD0" w:rsidRDefault="00042DD0" w:rsidP="00042DD0">
                            <w:pPr>
                              <w:pStyle w:val="ListParagraph"/>
                              <w:ind w:left="71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8FAF44E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A2EB8AA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D6F0AEE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80316A3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98864AD" w14:textId="77777777" w:rsidR="00A741F7" w:rsidRDefault="00A741F7" w:rsidP="00A741F7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08B0541" w14:textId="77777777" w:rsidR="00A741F7" w:rsidRPr="00880B71" w:rsidRDefault="00A741F7" w:rsidP="00A741F7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710" w:type="dxa"/>
          </w:tcPr>
          <w:p w14:paraId="1C2CC165" w14:textId="3FBF12C3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7C040A9E" w14:textId="203FA48C" w:rsidR="007A7CE5" w:rsidRPr="007A7CE5" w:rsidRDefault="001942AC" w:rsidP="007A7CE5">
            <w:pPr>
              <w:rPr>
                <w:rFonts w:ascii="Times New Roman" w:hAnsi="Times New Roman"/>
                <w:sz w:val="24"/>
              </w:rPr>
            </w:pPr>
            <w:r w:rsidRPr="001942AC">
              <w:rPr>
                <w:rFonts w:ascii="Times New Roman" w:hAnsi="Times New Roman"/>
                <w:sz w:val="24"/>
              </w:rPr>
              <w:drawing>
                <wp:anchor distT="0" distB="0" distL="114300" distR="114300" simplePos="0" relativeHeight="251585024" behindDoc="0" locked="0" layoutInCell="1" allowOverlap="1" wp14:anchorId="195628D2" wp14:editId="1836A54A">
                  <wp:simplePos x="0" y="0"/>
                  <wp:positionH relativeFrom="column">
                    <wp:posOffset>-473075</wp:posOffset>
                  </wp:positionH>
                  <wp:positionV relativeFrom="paragraph">
                    <wp:posOffset>147955</wp:posOffset>
                  </wp:positionV>
                  <wp:extent cx="2882900" cy="1999368"/>
                  <wp:effectExtent l="0" t="0" r="0" b="1270"/>
                  <wp:wrapNone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199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1841D0" w14:textId="69EE0FE1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7A1B07D" w14:textId="79188726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50FC82C7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0231DE32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E25C5BB" w14:textId="633BF18B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1A1F7F2A" w14:textId="4F30B25C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55E2BC6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8C229A4" w14:textId="77777777" w:rsidR="007A7CE5" w:rsidRPr="007A7CE5" w:rsidRDefault="007A7CE5" w:rsidP="007A7CE5"/>
          <w:p w14:paraId="5BC442D5" w14:textId="77777777" w:rsidR="007A7CE5" w:rsidRPr="007A7CE5" w:rsidRDefault="007A7CE5" w:rsidP="007A7CE5"/>
          <w:p w14:paraId="1344BF72" w14:textId="77777777" w:rsidR="007A7CE5" w:rsidRPr="007A7CE5" w:rsidRDefault="007A7CE5" w:rsidP="007A7CE5"/>
          <w:p w14:paraId="4F7138A1" w14:textId="77777777" w:rsidR="007A7CE5" w:rsidRPr="007A7CE5" w:rsidRDefault="007A7CE5" w:rsidP="007A7CE5"/>
          <w:p w14:paraId="45964584" w14:textId="02DDAD07" w:rsidR="007A7CE5" w:rsidRPr="007A7CE5" w:rsidRDefault="007A7CE5" w:rsidP="007A7CE5"/>
          <w:p w14:paraId="30F5A84E" w14:textId="63B4F950" w:rsidR="007A7CE5" w:rsidRPr="007A7CE5" w:rsidRDefault="007A7CE5" w:rsidP="007A7CE5"/>
          <w:p w14:paraId="5B467986" w14:textId="1C50CBE4" w:rsidR="007A7CE5" w:rsidRPr="007A7CE5" w:rsidRDefault="007A7CE5" w:rsidP="007A7CE5"/>
          <w:p w14:paraId="39B0E492" w14:textId="77777777" w:rsidR="007A7CE5" w:rsidRPr="007A7CE5" w:rsidRDefault="007A7CE5" w:rsidP="007A7CE5"/>
          <w:p w14:paraId="523D752D" w14:textId="77777777" w:rsidR="007A7CE5" w:rsidRPr="007A7CE5" w:rsidRDefault="007A7CE5" w:rsidP="007A7CE5"/>
          <w:p w14:paraId="1AC52BC6" w14:textId="77777777" w:rsidR="007A7CE5" w:rsidRPr="007A7CE5" w:rsidRDefault="007A7CE5" w:rsidP="007A7CE5"/>
          <w:p w14:paraId="192CF80A" w14:textId="77777777" w:rsidR="007A7CE5" w:rsidRPr="007A7CE5" w:rsidRDefault="007A7CE5" w:rsidP="007A7CE5"/>
          <w:p w14:paraId="6D345871" w14:textId="3E18E806" w:rsidR="007A7CE5" w:rsidRPr="007A7CE5" w:rsidRDefault="007A7CE5" w:rsidP="007A7CE5"/>
          <w:p w14:paraId="0C31EBD4" w14:textId="447EEB93" w:rsidR="007A7CE5" w:rsidRPr="007A7CE5" w:rsidRDefault="007A7CE5" w:rsidP="007A7CE5"/>
          <w:p w14:paraId="7230D265" w14:textId="7491FDAD" w:rsidR="007A7CE5" w:rsidRPr="007A7CE5" w:rsidRDefault="007A7CE5" w:rsidP="007A7CE5"/>
          <w:p w14:paraId="5604573D" w14:textId="7DF2E6D7" w:rsidR="007A7CE5" w:rsidRPr="007A7CE5" w:rsidRDefault="007A7CE5" w:rsidP="007A7CE5"/>
          <w:p w14:paraId="7F93A462" w14:textId="1A37543C" w:rsidR="007A7CE5" w:rsidRPr="007A7CE5" w:rsidRDefault="007A7CE5" w:rsidP="007A7CE5"/>
          <w:p w14:paraId="20C8BF0A" w14:textId="09A2DEE5" w:rsidR="00042DD0" w:rsidRDefault="00042DD0" w:rsidP="007A7CE5">
            <w:pPr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</w:pPr>
          </w:p>
          <w:p w14:paraId="0B997D92" w14:textId="77777777" w:rsidR="00042DD0" w:rsidRDefault="00042DD0" w:rsidP="007A7CE5">
            <w:pPr>
              <w:rPr>
                <w:noProof/>
              </w:rPr>
            </w:pPr>
          </w:p>
          <w:p w14:paraId="5E165303" w14:textId="3DDA9C5B" w:rsidR="007A7CE5" w:rsidRPr="007A7CE5" w:rsidRDefault="00042DD0" w:rsidP="007A7CE5">
            <w:r w:rsidRPr="00381248">
              <w:rPr>
                <w:noProof/>
              </w:rPr>
              <w:drawing>
                <wp:anchor distT="0" distB="0" distL="114300" distR="114300" simplePos="0" relativeHeight="251679232" behindDoc="0" locked="0" layoutInCell="1" allowOverlap="1" wp14:anchorId="11B5C335" wp14:editId="4B8E0460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2403475</wp:posOffset>
                  </wp:positionV>
                  <wp:extent cx="2472690" cy="381000"/>
                  <wp:effectExtent l="0" t="0" r="3810" b="0"/>
                  <wp:wrapNone/>
                  <wp:docPr id="925" name="Pictur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2" t="23530" r="2647" b="17647"/>
                          <a:stretch/>
                        </pic:blipFill>
                        <pic:spPr bwMode="auto">
                          <a:xfrm>
                            <a:off x="0" y="0"/>
                            <a:ext cx="2472690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63AF"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  <w:drawing>
                <wp:anchor distT="0" distB="0" distL="114300" distR="114300" simplePos="0" relativeHeight="251656704" behindDoc="1" locked="0" layoutInCell="1" allowOverlap="1" wp14:anchorId="165D35BD" wp14:editId="057C90F4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1693545</wp:posOffset>
                  </wp:positionV>
                  <wp:extent cx="2043430" cy="443056"/>
                  <wp:effectExtent l="0" t="0" r="0" b="0"/>
                  <wp:wrapNone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62" b="17301"/>
                          <a:stretch/>
                        </pic:blipFill>
                        <pic:spPr bwMode="auto">
                          <a:xfrm>
                            <a:off x="0" y="0"/>
                            <a:ext cx="2053989" cy="445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B4FB0">
              <w:rPr>
                <w:bCs/>
                <w:noProof/>
              </w:rPr>
              <w:drawing>
                <wp:anchor distT="0" distB="0" distL="114300" distR="114300" simplePos="0" relativeHeight="251695616" behindDoc="0" locked="0" layoutInCell="1" allowOverlap="1" wp14:anchorId="7D601686" wp14:editId="27475A0D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1075055</wp:posOffset>
                  </wp:positionV>
                  <wp:extent cx="2043560" cy="452503"/>
                  <wp:effectExtent l="0" t="0" r="0" b="5080"/>
                  <wp:wrapNone/>
                  <wp:docPr id="927" name="Picture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560" cy="45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706D" w:rsidRPr="007A7CE5" w14:paraId="4F521D93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2807D3B9" w14:textId="25414C68" w:rsidR="00CA706D" w:rsidRPr="007A7CE5" w:rsidRDefault="00CA706D" w:rsidP="00A97CAD">
            <w:pPr>
              <w:pStyle w:val="Heading1"/>
              <w:tabs>
                <w:tab w:val="left" w:pos="720"/>
                <w:tab w:val="center" w:pos="5285"/>
              </w:tabs>
            </w:pPr>
            <w:r w:rsidRPr="007A7CE5">
              <w:lastRenderedPageBreak/>
              <mc:AlternateContent>
                <mc:Choice Requires="wps">
                  <w:drawing>
                    <wp:anchor distT="0" distB="0" distL="114300" distR="114300" simplePos="0" relativeHeight="251713024" behindDoc="1" locked="1" layoutInCell="1" allowOverlap="1" wp14:anchorId="528D59C3" wp14:editId="4EA586A0">
                      <wp:simplePos x="0" y="0"/>
                      <wp:positionH relativeFrom="column">
                        <wp:posOffset>-511175</wp:posOffset>
                      </wp:positionH>
                      <wp:positionV relativeFrom="paragraph">
                        <wp:posOffset>-530225</wp:posOffset>
                      </wp:positionV>
                      <wp:extent cx="7772400" cy="10096500"/>
                      <wp:effectExtent l="0" t="0" r="0" b="0"/>
                      <wp:wrapNone/>
                      <wp:docPr id="348" name="Rectangle 34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96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B13990C" w14:textId="655FA88D" w:rsidR="00CA706D" w:rsidRDefault="00EC70AB" w:rsidP="00CA706D">
                                  <w:pPr>
                                    <w:jc w:val="center"/>
                                  </w:pPr>
                                  <w:r>
                                    <w:t>I</w:t>
                                  </w:r>
                                </w:p>
                                <w:p w14:paraId="21D20EFA" w14:textId="129559ED" w:rsidR="002A0BE6" w:rsidRDefault="002A0BE6" w:rsidP="00CA706D">
                                  <w:pPr>
                                    <w:jc w:val="center"/>
                                  </w:pPr>
                                </w:p>
                                <w:p w14:paraId="06A7890E" w14:textId="77777777" w:rsidR="002A0BE6" w:rsidRDefault="002A0BE6" w:rsidP="00CA706D">
                                  <w:pPr>
                                    <w:jc w:val="center"/>
                                  </w:pPr>
                                </w:p>
                                <w:p w14:paraId="49E34AEF" w14:textId="77777777" w:rsidR="00CA706D" w:rsidRDefault="00CA706D" w:rsidP="00CA706D">
                                  <w:pPr>
                                    <w:jc w:val="center"/>
                                  </w:pPr>
                                </w:p>
                                <w:p w14:paraId="2FBE8A0B" w14:textId="77777777" w:rsidR="00CA706D" w:rsidRDefault="00CA706D" w:rsidP="00CA706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8D59C3" id="Rectangle 348" o:spid="_x0000_s1033" alt="&quot;&quot;" style="position:absolute;left:0;text-align:left;margin-left:-40.25pt;margin-top:-41.75pt;width:612pt;height:795pt;z-index:-251603456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" fillcolor="#feffcd" stroked="f" strokeweight="1pt">
                      <v:textbox>
                        <w:txbxContent>
                          <w:p w14:paraId="4B13990C" w14:textId="655FA88D" w:rsidR="00CA706D" w:rsidRDefault="00EC70AB" w:rsidP="00CA706D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  <w:p w14:paraId="21D20EFA" w14:textId="129559ED" w:rsidR="002A0BE6" w:rsidRDefault="002A0BE6" w:rsidP="00CA706D">
                            <w:pPr>
                              <w:jc w:val="center"/>
                            </w:pPr>
                          </w:p>
                          <w:p w14:paraId="06A7890E" w14:textId="77777777" w:rsidR="002A0BE6" w:rsidRDefault="002A0BE6" w:rsidP="00CA706D">
                            <w:pPr>
                              <w:jc w:val="center"/>
                            </w:pPr>
                          </w:p>
                          <w:p w14:paraId="49E34AEF" w14:textId="77777777" w:rsidR="00CA706D" w:rsidRDefault="00CA706D" w:rsidP="00CA706D">
                            <w:pPr>
                              <w:jc w:val="center"/>
                            </w:pPr>
                          </w:p>
                          <w:p w14:paraId="2FBE8A0B" w14:textId="77777777" w:rsidR="00CA706D" w:rsidRDefault="00CA706D" w:rsidP="00CA706D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 w:rsidR="00EC70AB" w:rsidRPr="00EC70AB">
              <w:t>Image</w:t>
            </w:r>
            <w:r w:rsidR="00EC70AB">
              <w:t xml:space="preserve"> Blocks</w:t>
            </w:r>
          </w:p>
        </w:tc>
      </w:tr>
      <w:tr w:rsidR="00CA706D" w:rsidRPr="007A7CE5" w14:paraId="2CADCDD8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1C45612D" w14:textId="07563661" w:rsidR="00CA706D" w:rsidRPr="007A7CE5" w:rsidRDefault="00CA706D" w:rsidP="00C12B5D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Images</w:t>
            </w:r>
          </w:p>
        </w:tc>
      </w:tr>
      <w:tr w:rsidR="00CA706D" w:rsidRPr="007A7CE5" w14:paraId="0890D648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22BEB0C9" w14:textId="1BAEC550" w:rsidR="00CA706D" w:rsidRPr="007A7CE5" w:rsidRDefault="00CA706D" w:rsidP="00C12B5D">
            <w:pPr>
              <w:rPr>
                <w:sz w:val="12"/>
                <w:szCs w:val="14"/>
              </w:rPr>
            </w:pPr>
          </w:p>
        </w:tc>
      </w:tr>
      <w:tr w:rsidR="00CA706D" w:rsidRPr="007A7CE5" w14:paraId="5FEAECDA" w14:textId="77777777" w:rsidTr="00C12B5D">
        <w:trPr>
          <w:trHeight w:val="533"/>
        </w:trPr>
        <w:tc>
          <w:tcPr>
            <w:tcW w:w="556" w:type="dxa"/>
          </w:tcPr>
          <w:p w14:paraId="377931AB" w14:textId="738BB5C9" w:rsidR="00CA706D" w:rsidRPr="007A7CE5" w:rsidRDefault="006F609A" w:rsidP="00C12B5D">
            <w:pPr>
              <w:spacing w:before="20"/>
            </w:pPr>
            <w:r w:rsidRPr="007A7CE5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723264" behindDoc="0" locked="0" layoutInCell="1" allowOverlap="1" wp14:anchorId="63C6A5D0" wp14:editId="0585C8DE">
                      <wp:simplePos x="0" y="0"/>
                      <wp:positionH relativeFrom="page">
                        <wp:posOffset>333375</wp:posOffset>
                      </wp:positionH>
                      <wp:positionV relativeFrom="paragraph">
                        <wp:posOffset>189865</wp:posOffset>
                      </wp:positionV>
                      <wp:extent cx="2943225" cy="2540000"/>
                      <wp:effectExtent l="0" t="0" r="0" b="0"/>
                      <wp:wrapNone/>
                      <wp:docPr id="3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3225" cy="2540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A96DA7" w14:textId="77777777" w:rsidR="00CA706D" w:rsidRPr="00093530" w:rsidRDefault="00CA706D" w:rsidP="00CA706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2E08F9D" w14:textId="6A458907" w:rsidR="00CA706D" w:rsidRDefault="00E165F3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position</w:t>
                                  </w:r>
                                </w:p>
                                <w:p w14:paraId="1BF23BE6" w14:textId="76E5D513" w:rsidR="00CA706D" w:rsidRPr="009D3401" w:rsidRDefault="00CA706D" w:rsidP="00CA706D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E165F3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left</w:t>
                                  </w:r>
                                  <w:r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36F0B36F" w14:textId="6CB988C1" w:rsidR="00CA706D" w:rsidRPr="009D3401" w:rsidRDefault="00CA706D" w:rsidP="00CA706D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2.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E165F3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right</w:t>
                                  </w:r>
                                </w:p>
                                <w:p w14:paraId="13DCB27F" w14:textId="1832FB77" w:rsidR="00CA706D" w:rsidRPr="009D3401" w:rsidRDefault="00CA706D" w:rsidP="00E165F3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3.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E165F3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center</w:t>
                                  </w:r>
                                  <w:r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7115CC" w:rsidRPr="007115CC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*default</w:t>
                                  </w:r>
                                </w:p>
                                <w:p w14:paraId="14B87952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41307B3" w14:textId="5FBF003B" w:rsidR="00CA706D" w:rsidRPr="00D10672" w:rsidRDefault="007115CC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image</w:t>
                                  </w:r>
                                </w:p>
                                <w:p w14:paraId="45760FBF" w14:textId="160588D4" w:rsidR="00CA706D" w:rsidRDefault="00CA706D" w:rsidP="007115CC">
                                  <w:pPr>
                                    <w:ind w:firstLine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</w:t>
                                  </w:r>
                                  <w:r w:rsid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.</w:t>
                                  </w:r>
                                  <w:r w:rsid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7115CC" w:rsidRPr="007115CC">
                                    <w:t xml:space="preserve"> </w:t>
                                  </w:r>
                                  <w:r w:rsidR="007115CC" w:rsidRP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Source / Link to Image</w:t>
                                  </w:r>
                                  <w:r w:rsidR="007115CC" w:rsidRP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indent</w:t>
                                  </w:r>
                                </w:p>
                                <w:p w14:paraId="69C438FD" w14:textId="6F7F2D62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C2778E5" w14:textId="77777777" w:rsidR="00846E8F" w:rsidRDefault="00846E8F" w:rsidP="00846E8F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</w:t>
                                  </w:r>
                                  <w:r w:rsid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lt</w:t>
                                  </w:r>
                                </w:p>
                                <w:p w14:paraId="3AB16FD9" w14:textId="68BD09D5" w:rsidR="00CA706D" w:rsidRPr="00880B71" w:rsidRDefault="00846E8F" w:rsidP="00846E8F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   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 alt text for Screen reader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C6A5D0" id="_x0000_s1034" type="#_x0000_t202" style="position:absolute;margin-left:26.25pt;margin-top:14.95pt;width:231.75pt;height:200pt;z-index:25172326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" filled="f" stroked="f">
                      <v:textbox>
                        <w:txbxContent>
                          <w:p w14:paraId="74A96DA7" w14:textId="77777777" w:rsidR="00CA706D" w:rsidRPr="00093530" w:rsidRDefault="00CA706D" w:rsidP="00CA706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2E08F9D" w14:textId="6A458907" w:rsidR="00CA706D" w:rsidRDefault="00E165F3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position</w:t>
                            </w:r>
                          </w:p>
                          <w:p w14:paraId="1BF23BE6" w14:textId="76E5D513" w:rsidR="00CA706D" w:rsidRPr="009D3401" w:rsidRDefault="00CA706D" w:rsidP="00CA706D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E165F3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left</w:t>
                            </w:r>
                            <w:r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36F0B36F" w14:textId="6CB988C1" w:rsidR="00CA706D" w:rsidRPr="009D3401" w:rsidRDefault="00CA706D" w:rsidP="00CA706D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2.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E165F3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right</w:t>
                            </w:r>
                          </w:p>
                          <w:p w14:paraId="13DCB27F" w14:textId="1832FB77" w:rsidR="00CA706D" w:rsidRPr="009D3401" w:rsidRDefault="00CA706D" w:rsidP="00E165F3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3.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E165F3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center</w:t>
                            </w:r>
                            <w:r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7115CC" w:rsidRPr="007115CC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*default</w:t>
                            </w:r>
                          </w:p>
                          <w:p w14:paraId="14B87952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41307B3" w14:textId="5FBF003B" w:rsidR="00CA706D" w:rsidRPr="00D10672" w:rsidRDefault="007115CC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image</w:t>
                            </w:r>
                          </w:p>
                          <w:p w14:paraId="45760FBF" w14:textId="160588D4" w:rsidR="00CA706D" w:rsidRDefault="00CA706D" w:rsidP="007115CC">
                            <w:pPr>
                              <w:ind w:firstLine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</w:t>
                            </w:r>
                            <w:r w:rsid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.</w:t>
                            </w:r>
                            <w:r w:rsid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7115CC" w:rsidRPr="007115CC">
                              <w:t xml:space="preserve"> </w:t>
                            </w:r>
                            <w:r w:rsidR="007115CC" w:rsidRP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Source / Link to Image</w:t>
                            </w:r>
                            <w:r w:rsidR="007115CC" w:rsidRP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indent</w:t>
                            </w:r>
                          </w:p>
                          <w:p w14:paraId="69C438FD" w14:textId="6F7F2D62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C2778E5" w14:textId="77777777" w:rsidR="00846E8F" w:rsidRDefault="00846E8F" w:rsidP="00846E8F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</w:t>
                            </w:r>
                            <w:r w:rsid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lt</w:t>
                            </w:r>
                          </w:p>
                          <w:p w14:paraId="3AB16FD9" w14:textId="68BD09D5" w:rsidR="00CA706D" w:rsidRPr="00880B71" w:rsidRDefault="00846E8F" w:rsidP="00846E8F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   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 alt text for Screen reader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3F7338B9" w14:textId="7C70C575" w:rsidR="00CA706D" w:rsidRPr="007A7CE5" w:rsidRDefault="00E165F3" w:rsidP="00C12B5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Image</w:t>
            </w:r>
            <w:r w:rsidR="00415D59">
              <w:rPr>
                <w:noProof/>
              </w:rPr>
              <w:t xml:space="preserve"> </w:t>
            </w:r>
          </w:p>
          <w:p w14:paraId="4253F59C" w14:textId="2A1144DE" w:rsidR="00CA706D" w:rsidRPr="007A7CE5" w:rsidRDefault="00CA706D" w:rsidP="00C12B5D"/>
          <w:p w14:paraId="2A024ACC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4FC47E1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4D5E5F6D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87FA686" w14:textId="3FC0D745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42438ED" w14:textId="640F4802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4CA89232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9FD678B" w14:textId="394A5BAE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97A4878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33AD892" w14:textId="6937C7E6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3931C9F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DBDF9D1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2C25C315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FB9D5B8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748CC8F" w14:textId="14D083E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EDC6630" w14:textId="1CB02D94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84909EC" w14:textId="404091B2" w:rsidR="00CA706D" w:rsidRPr="007A7CE5" w:rsidRDefault="002A0BE6" w:rsidP="00C12B5D">
            <w:pPr>
              <w:rPr>
                <w:rFonts w:ascii="Times New Roman" w:hAnsi="Times New Roman"/>
                <w:sz w:val="24"/>
              </w:rPr>
            </w:pPr>
            <w:r w:rsidRPr="00A741F7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757056" behindDoc="0" locked="0" layoutInCell="1" allowOverlap="1" wp14:anchorId="493BC1DC" wp14:editId="20448E8C">
                      <wp:simplePos x="0" y="0"/>
                      <wp:positionH relativeFrom="page">
                        <wp:posOffset>39370</wp:posOffset>
                      </wp:positionH>
                      <wp:positionV relativeFrom="paragraph">
                        <wp:posOffset>112395</wp:posOffset>
                      </wp:positionV>
                      <wp:extent cx="6617335" cy="574675"/>
                      <wp:effectExtent l="0" t="0" r="0" b="0"/>
                      <wp:wrapNone/>
                      <wp:docPr id="3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17335" cy="574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C28BF5" w14:textId="4E38D5B9" w:rsidR="00CA706D" w:rsidRPr="00093530" w:rsidRDefault="00415D59" w:rsidP="00CA706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Anything</w:t>
                                  </w:r>
                                  <w:r w:rsidR="00BF78E8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 xml:space="preserve"> place</w:t>
                                  </w:r>
                                  <w:r w:rsidR="00C33663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d</w:t>
                                  </w:r>
                                  <w:r w:rsidR="00BF78E8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C33663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alongside</w:t>
                                  </w:r>
                                  <w:r w:rsidR="00BF78E8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 xml:space="preserve"> an Image must be wrapped by the Image Tags</w:t>
                                  </w:r>
                                </w:p>
                                <w:p w14:paraId="63F7406A" w14:textId="77777777" w:rsidR="00CA706D" w:rsidRDefault="00CA706D" w:rsidP="00CA706D">
                                  <w:pPr>
                                    <w:pStyle w:val="ListParagraph"/>
                                    <w:ind w:left="71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F6EFF0C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03B2F5A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99447D0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893F8A4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FB67A07" w14:textId="77777777" w:rsidR="00CA706D" w:rsidRDefault="00CA706D" w:rsidP="00CA706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6743F33" w14:textId="77777777" w:rsidR="00CA706D" w:rsidRPr="00880B71" w:rsidRDefault="00CA706D" w:rsidP="00CA706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BC1DC" id="_x0000_s1035" type="#_x0000_t202" style="position:absolute;margin-left:3.1pt;margin-top:8.85pt;width:521.05pt;height:45.25pt;z-index:25175705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" filled="f" stroked="f">
                      <v:textbox>
                        <w:txbxContent>
                          <w:p w14:paraId="3BC28BF5" w14:textId="4E38D5B9" w:rsidR="00CA706D" w:rsidRPr="00093530" w:rsidRDefault="00415D59" w:rsidP="00CA706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Anything</w:t>
                            </w:r>
                            <w:r w:rsidR="00BF78E8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 xml:space="preserve"> place</w:t>
                            </w:r>
                            <w:r w:rsidR="00C33663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d</w:t>
                            </w:r>
                            <w:r w:rsidR="00BF78E8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33663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alongside</w:t>
                            </w:r>
                            <w:r w:rsidR="00BF78E8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 xml:space="preserve"> an Image must be wrapped by the Image Tags</w:t>
                            </w:r>
                          </w:p>
                          <w:p w14:paraId="63F7406A" w14:textId="77777777" w:rsidR="00CA706D" w:rsidRDefault="00CA706D" w:rsidP="00CA706D">
                            <w:pPr>
                              <w:pStyle w:val="ListParagraph"/>
                              <w:ind w:left="71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F6EFF0C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03B2F5A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99447D0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893F8A4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FB67A07" w14:textId="77777777" w:rsidR="00CA706D" w:rsidRDefault="00CA706D" w:rsidP="00CA706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6743F33" w14:textId="77777777" w:rsidR="00CA706D" w:rsidRPr="00880B71" w:rsidRDefault="00CA706D" w:rsidP="00CA706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750E44F9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F790509" w14:textId="77777777" w:rsidR="00CA706D" w:rsidRDefault="00CA706D" w:rsidP="00C12B5D"/>
          <w:p w14:paraId="72C10C04" w14:textId="36AED91C" w:rsidR="00CA706D" w:rsidRPr="00A741F7" w:rsidRDefault="00CA706D" w:rsidP="00C12B5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72F6EBE9" w14:textId="7FD1E768" w:rsidR="00CA706D" w:rsidRPr="00A741F7" w:rsidRDefault="00CA706D" w:rsidP="00C12B5D"/>
          <w:p w14:paraId="05C55098" w14:textId="39DD8E7D" w:rsidR="00CA706D" w:rsidRPr="00A741F7" w:rsidRDefault="002809B5" w:rsidP="00C12B5D">
            <w:pPr>
              <w:rPr>
                <w:rFonts w:ascii="Times New Roman" w:hAnsi="Times New Roman"/>
                <w:sz w:val="24"/>
              </w:rPr>
            </w:pPr>
            <w:r w:rsidRPr="002809B5">
              <w:rPr>
                <w:rFonts w:ascii="Times New Roman" w:hAnsi="Times New Roman"/>
                <w:sz w:val="24"/>
              </w:rPr>
              <w:t xml:space="preserve"> </w:t>
            </w:r>
            <w:r w:rsidR="002A0BE6" w:rsidRPr="00603C2B">
              <w:rPr>
                <w:rFonts w:ascii="Times New Roman" w:hAnsi="Times New Roman"/>
                <w:sz w:val="24"/>
              </w:rPr>
              <w:drawing>
                <wp:anchor distT="0" distB="0" distL="114300" distR="114300" simplePos="0" relativeHeight="251769344" behindDoc="0" locked="0" layoutInCell="1" allowOverlap="1" wp14:anchorId="77CDAA4B" wp14:editId="1516A5B2">
                  <wp:simplePos x="0" y="0"/>
                  <wp:positionH relativeFrom="column">
                    <wp:posOffset>37280</wp:posOffset>
                  </wp:positionH>
                  <wp:positionV relativeFrom="paragraph">
                    <wp:posOffset>155713</wp:posOffset>
                  </wp:positionV>
                  <wp:extent cx="2811256" cy="1184744"/>
                  <wp:effectExtent l="0" t="0" r="8255" b="0"/>
                  <wp:wrapNone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56" cy="118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B18FF0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FEBD749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5AED0FB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E93EF46" w14:textId="2879932D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C4F0BD9" w14:textId="6790F5A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F865F3E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4100BE71" w14:textId="141AFABA" w:rsidR="00CA706D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F17D8E5" w14:textId="489D110E" w:rsidR="002A0BE6" w:rsidRDefault="002A0BE6" w:rsidP="00C12B5D">
            <w:pPr>
              <w:rPr>
                <w:rFonts w:ascii="Times New Roman" w:hAnsi="Times New Roman"/>
                <w:sz w:val="24"/>
              </w:rPr>
            </w:pPr>
          </w:p>
          <w:p w14:paraId="4CA429D1" w14:textId="77777777" w:rsidR="002A0BE6" w:rsidRDefault="002A0BE6" w:rsidP="00C12B5D">
            <w:pPr>
              <w:rPr>
                <w:rFonts w:ascii="Times New Roman" w:hAnsi="Times New Roman"/>
                <w:sz w:val="24"/>
              </w:rPr>
            </w:pPr>
          </w:p>
          <w:tbl>
            <w:tblPr>
              <w:tblpPr w:leftFromText="180" w:rightFromText="180" w:vertAnchor="text" w:horzAnchor="margin" w:tblpY="76"/>
              <w:tblOverlap w:val="never"/>
              <w:tblW w:w="11955" w:type="dxa"/>
              <w:tblLayout w:type="fixed"/>
              <w:tblLook w:val="0600" w:firstRow="0" w:lastRow="0" w:firstColumn="0" w:lastColumn="0" w:noHBand="1" w:noVBand="1"/>
            </w:tblPr>
            <w:tblGrid>
              <w:gridCol w:w="6379"/>
              <w:gridCol w:w="418"/>
              <w:gridCol w:w="418"/>
              <w:gridCol w:w="4740"/>
            </w:tblGrid>
            <w:tr w:rsidR="00CA706D" w14:paraId="5C31A2BF" w14:textId="77777777" w:rsidTr="0067506D">
              <w:trPr>
                <w:trHeight w:val="432"/>
              </w:trPr>
              <w:tc>
                <w:tcPr>
                  <w:tcW w:w="6379" w:type="dxa"/>
                  <w:tcBorders>
                    <w:top w:val="single" w:sz="36" w:space="0" w:color="94B6D2" w:themeColor="accent1"/>
                  </w:tcBorders>
                </w:tcPr>
                <w:p w14:paraId="5C7BAA8F" w14:textId="0678D65D" w:rsidR="0067506D" w:rsidRDefault="00C25672" w:rsidP="00C12B5D">
                  <w:pPr>
                    <w:rPr>
                      <w:rFonts w:eastAsia="Franklin Gothic Book" w:cs="Cascadia Code SemiLight"/>
                      <w:sz w:val="28"/>
                      <w:szCs w:val="28"/>
                    </w:rPr>
                  </w:pPr>
                  <w:r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Can put any </w:t>
                  </w:r>
                  <w:r w:rsidR="0067506D">
                    <w:rPr>
                      <w:rFonts w:eastAsia="Franklin Gothic Book" w:cs="Cascadia Code SemiLight"/>
                      <w:sz w:val="28"/>
                      <w:szCs w:val="28"/>
                    </w:rPr>
                    <w:t>HTML</w:t>
                  </w:r>
                  <w:r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 element, </w:t>
                  </w:r>
                  <w:r w:rsidR="002A0BE6"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as </w:t>
                  </w:r>
                </w:p>
                <w:p w14:paraId="2C109D14" w14:textId="550F7A9E" w:rsidR="00CA706D" w:rsidRPr="004763AF" w:rsidRDefault="002A0BE6" w:rsidP="0067506D">
                  <w:pPr>
                    <w:rPr>
                      <w:rFonts w:asciiTheme="minorHAnsi" w:hAnsiTheme="minorHAnsi"/>
                      <w:bCs/>
                      <w:sz w:val="20"/>
                      <w:szCs w:val="20"/>
                    </w:rPr>
                  </w:pPr>
                  <w:r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well as List Component </w:t>
                  </w:r>
                </w:p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1466C7E2" w14:textId="77777777" w:rsidR="00CA706D" w:rsidRDefault="00CA706D" w:rsidP="00C12B5D"/>
                <w:p w14:paraId="460EE4BF" w14:textId="77777777" w:rsidR="00CA706D" w:rsidRDefault="00CA706D" w:rsidP="00C12B5D"/>
                <w:p w14:paraId="446A3D57" w14:textId="77777777" w:rsidR="00CA706D" w:rsidRDefault="00CA706D" w:rsidP="00C12B5D"/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3AC01729" w14:textId="77777777" w:rsidR="00CA706D" w:rsidRDefault="00CA706D" w:rsidP="00C12B5D"/>
              </w:tc>
              <w:tc>
                <w:tcPr>
                  <w:tcW w:w="4740" w:type="dxa"/>
                  <w:tcBorders>
                    <w:top w:val="single" w:sz="36" w:space="0" w:color="94B6D2" w:themeColor="accent1"/>
                  </w:tcBorders>
                </w:tcPr>
                <w:p w14:paraId="76455097" w14:textId="77777777" w:rsidR="00CA706D" w:rsidRDefault="00CA706D" w:rsidP="00C12B5D"/>
              </w:tc>
            </w:tr>
          </w:tbl>
          <w:p w14:paraId="773D56D2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738A38A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  <w:r w:rsidRPr="007A7CE5">
              <w:rPr>
                <w:noProof/>
              </w:rPr>
              <w:t xml:space="preserve"> </w:t>
            </w:r>
          </w:p>
        </w:tc>
        <w:tc>
          <w:tcPr>
            <w:tcW w:w="493" w:type="dxa"/>
          </w:tcPr>
          <w:p w14:paraId="22E69251" w14:textId="3264908D" w:rsidR="00CA706D" w:rsidRPr="007A7CE5" w:rsidRDefault="00CA706D" w:rsidP="00C12B5D"/>
        </w:tc>
        <w:tc>
          <w:tcPr>
            <w:tcW w:w="525" w:type="dxa"/>
          </w:tcPr>
          <w:p w14:paraId="0287F536" w14:textId="7AC48C03" w:rsidR="00CA706D" w:rsidRPr="007A7CE5" w:rsidRDefault="00FD0316" w:rsidP="00C12B5D">
            <w:pPr>
              <w:spacing w:before="20"/>
            </w:pPr>
            <w:r w:rsidRPr="00FD0316">
              <w:rPr>
                <w:noProof/>
              </w:rPr>
              <w:drawing>
                <wp:anchor distT="0" distB="0" distL="114300" distR="114300" simplePos="0" relativeHeight="251819520" behindDoc="0" locked="0" layoutInCell="1" allowOverlap="1" wp14:anchorId="6CA37F5C" wp14:editId="3391AF36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1577340</wp:posOffset>
                  </wp:positionV>
                  <wp:extent cx="2876550" cy="874395"/>
                  <wp:effectExtent l="0" t="0" r="0" b="1905"/>
                  <wp:wrapNone/>
                  <wp:docPr id="367" name="Picture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</w:tcPr>
          <w:p w14:paraId="34D6CC8B" w14:textId="5A606674" w:rsidR="00CA706D" w:rsidRPr="007A7CE5" w:rsidRDefault="0023582B" w:rsidP="00C12B5D">
            <w:pPr>
              <w:rPr>
                <w:rFonts w:ascii="Times New Roman" w:hAnsi="Times New Roman"/>
                <w:sz w:val="24"/>
              </w:rPr>
            </w:pPr>
            <w:r w:rsidRPr="0023582B">
              <w:rPr>
                <w:sz w:val="12"/>
                <w:szCs w:val="14"/>
              </w:rPr>
              <w:drawing>
                <wp:anchor distT="0" distB="0" distL="114300" distR="114300" simplePos="0" relativeHeight="251804160" behindDoc="0" locked="0" layoutInCell="1" allowOverlap="1" wp14:anchorId="5463E9A7" wp14:editId="22B744F1">
                  <wp:simplePos x="0" y="0"/>
                  <wp:positionH relativeFrom="column">
                    <wp:posOffset>-207037</wp:posOffset>
                  </wp:positionH>
                  <wp:positionV relativeFrom="paragraph">
                    <wp:posOffset>-45278</wp:posOffset>
                  </wp:positionV>
                  <wp:extent cx="2851702" cy="1421296"/>
                  <wp:effectExtent l="0" t="0" r="6350" b="7620"/>
                  <wp:wrapNone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02" cy="142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71C59E" w14:textId="0100BCCF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AB71611" w14:textId="1F631A9C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CD65196" w14:textId="277D9D96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5049EF0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D5246E8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8773DCC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18A9D56" w14:textId="2ACA4ED9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DC2F176" w14:textId="4477740E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AB63A92" w14:textId="1AD74052" w:rsidR="00CA706D" w:rsidRPr="007A7CE5" w:rsidRDefault="00CA706D" w:rsidP="00C12B5D"/>
          <w:p w14:paraId="6BF1D2DF" w14:textId="28A5F00F" w:rsidR="00CA706D" w:rsidRPr="007A7CE5" w:rsidRDefault="00CA706D" w:rsidP="00C12B5D"/>
          <w:p w14:paraId="37339B11" w14:textId="0FCB50F3" w:rsidR="00CA706D" w:rsidRPr="007A7CE5" w:rsidRDefault="00CA706D" w:rsidP="00C12B5D"/>
          <w:p w14:paraId="51D09DF0" w14:textId="77777777" w:rsidR="00CA706D" w:rsidRPr="007A7CE5" w:rsidRDefault="00CA706D" w:rsidP="00C12B5D"/>
          <w:p w14:paraId="4B47D3F5" w14:textId="2F26D7A5" w:rsidR="00CA706D" w:rsidRPr="007A7CE5" w:rsidRDefault="00CA706D" w:rsidP="00C12B5D"/>
          <w:p w14:paraId="1D9B3AB1" w14:textId="7F042CD0" w:rsidR="00CA706D" w:rsidRPr="007A7CE5" w:rsidRDefault="00CA706D" w:rsidP="00C12B5D"/>
          <w:p w14:paraId="67276639" w14:textId="77777777" w:rsidR="00CA706D" w:rsidRPr="007A7CE5" w:rsidRDefault="00CA706D" w:rsidP="00C12B5D"/>
          <w:p w14:paraId="6D89954F" w14:textId="77777777" w:rsidR="00CA706D" w:rsidRPr="007A7CE5" w:rsidRDefault="00CA706D" w:rsidP="00C12B5D"/>
          <w:p w14:paraId="5231FA86" w14:textId="77777777" w:rsidR="00CA706D" w:rsidRPr="007A7CE5" w:rsidRDefault="00CA706D" w:rsidP="00C12B5D"/>
          <w:p w14:paraId="6264C636" w14:textId="77777777" w:rsidR="00CA706D" w:rsidRPr="007A7CE5" w:rsidRDefault="00CA706D" w:rsidP="00C12B5D"/>
          <w:p w14:paraId="4F14F629" w14:textId="5E736A2E" w:rsidR="00CA706D" w:rsidRPr="007A7CE5" w:rsidRDefault="00CA706D" w:rsidP="00C12B5D"/>
          <w:p w14:paraId="723455FD" w14:textId="18E8DB37" w:rsidR="00CA706D" w:rsidRPr="007A7CE5" w:rsidRDefault="00CA706D" w:rsidP="00C12B5D"/>
          <w:p w14:paraId="5CD3B59B" w14:textId="1D8D935E" w:rsidR="00CA706D" w:rsidRPr="007A7CE5" w:rsidRDefault="00C33663" w:rsidP="00C12B5D">
            <w:r w:rsidRPr="00415D59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drawing>
                <wp:anchor distT="0" distB="0" distL="114300" distR="114300" simplePos="0" relativeHeight="251787776" behindDoc="0" locked="0" layoutInCell="1" allowOverlap="1" wp14:anchorId="4C48E725" wp14:editId="670F46BA">
                  <wp:simplePos x="0" y="0"/>
                  <wp:positionH relativeFrom="column">
                    <wp:posOffset>-521335</wp:posOffset>
                  </wp:positionH>
                  <wp:positionV relativeFrom="paragraph">
                    <wp:posOffset>198120</wp:posOffset>
                  </wp:positionV>
                  <wp:extent cx="3616960" cy="1800225"/>
                  <wp:effectExtent l="0" t="0" r="2540" b="9525"/>
                  <wp:wrapNone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EAEE53" w14:textId="482DC677" w:rsidR="00CA706D" w:rsidRPr="007A7CE5" w:rsidRDefault="00CA706D" w:rsidP="00C12B5D"/>
          <w:p w14:paraId="0FC5B907" w14:textId="4ADDE489" w:rsidR="00CA706D" w:rsidRPr="007A7CE5" w:rsidRDefault="00CA706D" w:rsidP="00C12B5D"/>
          <w:p w14:paraId="2F57F0F9" w14:textId="77777777" w:rsidR="00CA706D" w:rsidRPr="007A7CE5" w:rsidRDefault="00CA706D" w:rsidP="00C12B5D"/>
          <w:p w14:paraId="5BC45978" w14:textId="0DF04498" w:rsidR="00CA706D" w:rsidRDefault="00CA706D" w:rsidP="00C12B5D">
            <w:pPr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</w:pPr>
          </w:p>
          <w:p w14:paraId="16A948B5" w14:textId="54880472" w:rsidR="00CA706D" w:rsidRDefault="00CA706D" w:rsidP="00C12B5D">
            <w:pPr>
              <w:rPr>
                <w:noProof/>
              </w:rPr>
            </w:pPr>
          </w:p>
          <w:p w14:paraId="775701BF" w14:textId="570A5267" w:rsidR="00CA706D" w:rsidRPr="007A7CE5" w:rsidRDefault="00C33663" w:rsidP="00C12B5D">
            <w:r w:rsidRPr="00E93E60">
              <w:rPr>
                <w:noProof/>
              </w:rPr>
              <w:drawing>
                <wp:anchor distT="0" distB="0" distL="114300" distR="114300" simplePos="0" relativeHeight="251840000" behindDoc="0" locked="0" layoutInCell="1" allowOverlap="1" wp14:anchorId="15820EC5" wp14:editId="494750A3">
                  <wp:simplePos x="0" y="0"/>
                  <wp:positionH relativeFrom="column">
                    <wp:posOffset>-516255</wp:posOffset>
                  </wp:positionH>
                  <wp:positionV relativeFrom="paragraph">
                    <wp:posOffset>1522730</wp:posOffset>
                  </wp:positionV>
                  <wp:extent cx="3761740" cy="1419225"/>
                  <wp:effectExtent l="0" t="0" r="0" b="9525"/>
                  <wp:wrapNone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74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E2EF48" w14:textId="65DD9E89" w:rsidR="0080408C" w:rsidRDefault="00E93E60">
      <w:r w:rsidRPr="002809B5">
        <w:rPr>
          <w:rFonts w:ascii="Times New Roman" w:hAnsi="Times New Roman"/>
          <w:sz w:val="24"/>
        </w:rPr>
        <w:drawing>
          <wp:anchor distT="0" distB="0" distL="114300" distR="114300" simplePos="0" relativeHeight="251827712" behindDoc="0" locked="0" layoutInCell="1" allowOverlap="1" wp14:anchorId="1D4AA4AA" wp14:editId="6BD774CF">
            <wp:simplePos x="0" y="0"/>
            <wp:positionH relativeFrom="column">
              <wp:posOffset>428625</wp:posOffset>
            </wp:positionH>
            <wp:positionV relativeFrom="paragraph">
              <wp:posOffset>-292100</wp:posOffset>
            </wp:positionV>
            <wp:extent cx="2721610" cy="1196340"/>
            <wp:effectExtent l="0" t="0" r="2540" b="381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2374" w14:textId="688B8809" w:rsidR="000E039D" w:rsidRDefault="0080408C">
      <w:r>
        <w:br w:type="page"/>
      </w:r>
    </w:p>
    <w:tbl>
      <w:tblPr>
        <w:tblW w:w="0" w:type="auto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0E039D" w:rsidRPr="000E039D" w14:paraId="61A6941C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3ADD97CC" w14:textId="7AA7F973" w:rsidR="000E039D" w:rsidRPr="000E039D" w:rsidRDefault="000E039D" w:rsidP="000E039D">
            <w:pPr>
              <w:keepNext/>
              <w:keepLines/>
              <w:jc w:val="center"/>
              <w:outlineLvl w:val="0"/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</w:pPr>
            <w:r w:rsidRPr="000E039D">
              <w:rPr>
                <w:rFonts w:asciiTheme="minorHAnsi" w:eastAsia="Franklin Gothic Book" w:hAnsiTheme="minorHAnsi" w:cs="Times New Roman (Headings CS)"/>
                <w:caps/>
                <w:noProof/>
                <w:spacing w:val="20"/>
                <w:sz w:val="2"/>
                <w:szCs w:val="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58432" behindDoc="1" locked="1" layoutInCell="1" allowOverlap="1" wp14:anchorId="7ED82590" wp14:editId="452604EA">
                      <wp:simplePos x="0" y="0"/>
                      <wp:positionH relativeFrom="column">
                        <wp:posOffset>-504825</wp:posOffset>
                      </wp:positionH>
                      <wp:positionV relativeFrom="paragraph">
                        <wp:posOffset>-537845</wp:posOffset>
                      </wp:positionV>
                      <wp:extent cx="7772400" cy="10058400"/>
                      <wp:effectExtent l="0" t="0" r="0" b="0"/>
                      <wp:wrapNone/>
                      <wp:docPr id="32" name="Rectangle 3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100000</wp14:pctHeight>
                      </wp14:sizeRelV>
                    </wp:anchor>
                  </w:drawing>
                </mc:Choice>
                <mc:Fallback>
                  <w:pict>
                    <v:rect w14:anchorId="5CB9F79F" id="Rectangle 32" o:spid="_x0000_s1026" alt="&quot;&quot;" style="position:absolute;margin-left:-39.75pt;margin-top:-42.35pt;width:612pt;height:11in;z-index:-251458048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" fillcolor="#feffcd" stroked="f" strokeweight="1pt">
                      <w10:anchorlock/>
                    </v:rect>
                  </w:pict>
                </mc:Fallback>
              </mc:AlternateContent>
            </w:r>
            <w:r w:rsidRPr="000E039D"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  <w:t>Pre-BuilT</w:t>
            </w:r>
          </w:p>
          <w:p w14:paraId="62152E85" w14:textId="77777777" w:rsidR="000E039D" w:rsidRPr="000E039D" w:rsidRDefault="000E039D" w:rsidP="000E039D"/>
        </w:tc>
      </w:tr>
      <w:tr w:rsidR="000E039D" w:rsidRPr="000E039D" w14:paraId="0B20543F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4E8CD04F" w14:textId="292130D9" w:rsidR="000E039D" w:rsidRPr="000E039D" w:rsidRDefault="000E039D" w:rsidP="000E039D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Banners 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 |</w:t>
            </w:r>
            <w:proofErr w:type="gramStart"/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|  </w:t>
            </w:r>
            <w:r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BlockQuotes</w:t>
            </w:r>
            <w:proofErr w:type="gramEnd"/>
          </w:p>
        </w:tc>
      </w:tr>
      <w:tr w:rsidR="000E039D" w:rsidRPr="000E039D" w14:paraId="0519E479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724CBDCA" w14:textId="77777777" w:rsidR="000E039D" w:rsidRPr="000E039D" w:rsidRDefault="000E039D" w:rsidP="000E039D">
            <w:pPr>
              <w:rPr>
                <w:sz w:val="12"/>
                <w:szCs w:val="14"/>
              </w:rPr>
            </w:pPr>
          </w:p>
        </w:tc>
      </w:tr>
      <w:tr w:rsidR="000E039D" w:rsidRPr="000E039D" w14:paraId="232495FB" w14:textId="77777777" w:rsidTr="00C12B5D">
        <w:trPr>
          <w:trHeight w:val="533"/>
        </w:trPr>
        <w:tc>
          <w:tcPr>
            <w:tcW w:w="556" w:type="dxa"/>
          </w:tcPr>
          <w:p w14:paraId="4D5EB39F" w14:textId="02F21753" w:rsidR="000E039D" w:rsidRPr="000E039D" w:rsidRDefault="000E039D" w:rsidP="000E039D">
            <w:pPr>
              <w:spacing w:before="20"/>
            </w:pPr>
            <w:r w:rsidRPr="000E039D">
              <w:rPr>
                <w:rFonts w:ascii="Times New Roman" w:hAnsi="Times New Roman"/>
                <w:sz w:val="24"/>
              </w:rPr>
              <w:drawing>
                <wp:anchor distT="0" distB="0" distL="114300" distR="114300" simplePos="0" relativeHeight="251872768" behindDoc="0" locked="0" layoutInCell="1" allowOverlap="1" wp14:anchorId="5E976BBC" wp14:editId="603D528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6671945</wp:posOffset>
                  </wp:positionV>
                  <wp:extent cx="3328035" cy="782320"/>
                  <wp:effectExtent l="0" t="0" r="5715" b="0"/>
                  <wp:wrapNone/>
                  <wp:docPr id="45" name="Picture 4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Text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35" cy="78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16" w:type="dxa"/>
          </w:tcPr>
          <w:p w14:paraId="451DC768" w14:textId="1C756F58" w:rsidR="000E039D" w:rsidRPr="000E039D" w:rsidRDefault="006F609A" w:rsidP="000E039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0E039D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67648" behindDoc="0" locked="0" layoutInCell="1" allowOverlap="1" wp14:anchorId="73EA5F72" wp14:editId="11ABA18A">
                      <wp:simplePos x="0" y="0"/>
                      <wp:positionH relativeFrom="page">
                        <wp:posOffset>54610</wp:posOffset>
                      </wp:positionH>
                      <wp:positionV relativeFrom="paragraph">
                        <wp:posOffset>187325</wp:posOffset>
                      </wp:positionV>
                      <wp:extent cx="2517140" cy="3184525"/>
                      <wp:effectExtent l="0" t="0" r="0" b="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7140" cy="3184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AAE318" w14:textId="77777777" w:rsidR="000E039D" w:rsidRPr="00093530" w:rsidRDefault="000E039D" w:rsidP="000E039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30D6F446" w14:textId="77777777" w:rsidR="000E039D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heading</w:t>
                                  </w:r>
                                </w:p>
                                <w:p w14:paraId="4165F221" w14:textId="77777777" w:rsidR="000E039D" w:rsidRPr="00880B71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880B7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subheading</w:t>
                                  </w:r>
                                </w:p>
                                <w:p w14:paraId="7F06A783" w14:textId="77777777" w:rsidR="000E039D" w:rsidRPr="00880B71" w:rsidRDefault="000E039D" w:rsidP="000E039D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Pr="00880B7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Content (Text)</w:t>
                                  </w:r>
                                </w:p>
                                <w:p w14:paraId="3D555064" w14:textId="77777777" w:rsidR="000E039D" w:rsidRPr="00880B71" w:rsidRDefault="000E039D" w:rsidP="000E039D">
                                  <w:pPr>
                                    <w:ind w:left="284"/>
                                    <w:rPr>
                                      <w:rFonts w:eastAsia="Franklin Gothic Book"/>
                                    </w:rPr>
                                  </w:pPr>
                                </w:p>
                                <w:p w14:paraId="0CF9D34A" w14:textId="77777777" w:rsidR="000E039D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image</w:t>
                                  </w:r>
                                </w:p>
                                <w:p w14:paraId="672B71E2" w14:textId="77777777" w:rsidR="000E039D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Pr="00D1067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Source / Link to Image</w:t>
                                  </w:r>
                                </w:p>
                                <w:p w14:paraId="08BCC731" w14:textId="77777777" w:rsidR="000E039D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D325F58" w14:textId="77777777" w:rsidR="000E039D" w:rsidRPr="00D10672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type</w:t>
                                  </w:r>
                                </w:p>
                                <w:p w14:paraId="208083D2" w14:textId="77777777" w:rsidR="000E039D" w:rsidRPr="002B48BA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activity</w:t>
                                  </w:r>
                                </w:p>
                                <w:p w14:paraId="7D4DC263" w14:textId="77777777" w:rsidR="000E039D" w:rsidRPr="002B48BA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consolidation</w:t>
                                  </w:r>
                                </w:p>
                                <w:p w14:paraId="2B274B86" w14:textId="77777777" w:rsidR="000E039D" w:rsidRPr="002B48BA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learn-more</w:t>
                                  </w:r>
                                </w:p>
                                <w:p w14:paraId="1D891B63" w14:textId="77777777" w:rsidR="000E039D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FEC7849" w14:textId="77777777" w:rsidR="000E039D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DCF61C3" w14:textId="77777777" w:rsidR="000E039D" w:rsidRPr="00880B71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A5F72" id="_x0000_s1036" type="#_x0000_t202" style="position:absolute;margin-left:4.3pt;margin-top:14.75pt;width:198.2pt;height:250.75pt;z-index:2518676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" filled="f" stroked="f">
                      <v:textbox>
                        <w:txbxContent>
                          <w:p w14:paraId="42AAE318" w14:textId="77777777" w:rsidR="000E039D" w:rsidRPr="00093530" w:rsidRDefault="000E039D" w:rsidP="000E039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30D6F446" w14:textId="77777777" w:rsidR="000E039D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heading</w:t>
                            </w:r>
                          </w:p>
                          <w:p w14:paraId="4165F221" w14:textId="77777777" w:rsidR="000E039D" w:rsidRPr="00880B71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880B7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subheading</w:t>
                            </w:r>
                          </w:p>
                          <w:p w14:paraId="7F06A783" w14:textId="77777777" w:rsidR="000E039D" w:rsidRPr="00880B71" w:rsidRDefault="000E039D" w:rsidP="000E039D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Pr="00880B7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Content (Text)</w:t>
                            </w:r>
                          </w:p>
                          <w:p w14:paraId="3D555064" w14:textId="77777777" w:rsidR="000E039D" w:rsidRPr="00880B71" w:rsidRDefault="000E039D" w:rsidP="000E039D">
                            <w:pPr>
                              <w:ind w:left="284"/>
                              <w:rPr>
                                <w:rFonts w:eastAsia="Franklin Gothic Book"/>
                              </w:rPr>
                            </w:pPr>
                          </w:p>
                          <w:p w14:paraId="0CF9D34A" w14:textId="77777777" w:rsidR="000E039D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image</w:t>
                            </w:r>
                          </w:p>
                          <w:p w14:paraId="672B71E2" w14:textId="77777777" w:rsidR="000E039D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Pr="00D1067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Source / Link to Image</w:t>
                            </w:r>
                          </w:p>
                          <w:p w14:paraId="08BCC731" w14:textId="77777777" w:rsidR="000E039D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D325F58" w14:textId="77777777" w:rsidR="000E039D" w:rsidRPr="00D10672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type</w:t>
                            </w:r>
                          </w:p>
                          <w:p w14:paraId="208083D2" w14:textId="77777777" w:rsidR="000E039D" w:rsidRPr="002B48BA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activity</w:t>
                            </w:r>
                          </w:p>
                          <w:p w14:paraId="7D4DC263" w14:textId="77777777" w:rsidR="000E039D" w:rsidRPr="002B48BA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consolidation</w:t>
                            </w:r>
                          </w:p>
                          <w:p w14:paraId="2B274B86" w14:textId="77777777" w:rsidR="000E039D" w:rsidRPr="002B48BA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learn-more</w:t>
                            </w:r>
                          </w:p>
                          <w:p w14:paraId="1D891B63" w14:textId="77777777" w:rsidR="000E039D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FEC7849" w14:textId="77777777" w:rsidR="000E039D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DCF61C3" w14:textId="77777777" w:rsidR="000E039D" w:rsidRPr="00880B71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E039D"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 xml:space="preserve"> Banner</w:t>
            </w:r>
          </w:p>
          <w:p w14:paraId="2277C929" w14:textId="79AEE883" w:rsidR="000E039D" w:rsidRPr="000E039D" w:rsidRDefault="000E039D" w:rsidP="000E039D"/>
          <w:p w14:paraId="686CDE58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39AB581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131E00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16CD919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7D1320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F7A0FBD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8BAA3FF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B323B6A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11E19D1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AD1254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48F8056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203B4CE5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E01A50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0244A4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B42EFC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sz w:val="24"/>
              </w:rPr>
              <w:drawing>
                <wp:anchor distT="0" distB="0" distL="114300" distR="114300" simplePos="0" relativeHeight="251868672" behindDoc="0" locked="0" layoutInCell="1" allowOverlap="1" wp14:anchorId="54C5A045" wp14:editId="3CA25D92">
                  <wp:simplePos x="0" y="0"/>
                  <wp:positionH relativeFrom="column">
                    <wp:posOffset>-297133</wp:posOffset>
                  </wp:positionH>
                  <wp:positionV relativeFrom="paragraph">
                    <wp:posOffset>175260</wp:posOffset>
                  </wp:positionV>
                  <wp:extent cx="3362676" cy="768096"/>
                  <wp:effectExtent l="0" t="0" r="0" b="0"/>
                  <wp:wrapNone/>
                  <wp:docPr id="38" name="Picture 3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Text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676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F622B3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A9E12B5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D406FE3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C1131E8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AB44DFA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sz w:val="24"/>
              </w:rPr>
              <w:drawing>
                <wp:anchor distT="0" distB="0" distL="114300" distR="114300" simplePos="0" relativeHeight="251869696" behindDoc="0" locked="0" layoutInCell="1" allowOverlap="1" wp14:anchorId="3BEC7B90" wp14:editId="7A4D0EC3">
                  <wp:simplePos x="0" y="0"/>
                  <wp:positionH relativeFrom="column">
                    <wp:posOffset>-292735</wp:posOffset>
                  </wp:positionH>
                  <wp:positionV relativeFrom="paragraph">
                    <wp:posOffset>233680</wp:posOffset>
                  </wp:positionV>
                  <wp:extent cx="3248571" cy="2352675"/>
                  <wp:effectExtent l="0" t="0" r="9525" b="0"/>
                  <wp:wrapNone/>
                  <wp:docPr id="43" name="Picture 43" descr="A picture containing text, electronics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text, electronics, screensho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539" cy="235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20283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6B4A3B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AFAAC55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noProof/>
              </w:rPr>
              <w:t xml:space="preserve"> </w:t>
            </w:r>
          </w:p>
        </w:tc>
        <w:tc>
          <w:tcPr>
            <w:tcW w:w="493" w:type="dxa"/>
          </w:tcPr>
          <w:p w14:paraId="3DB1F978" w14:textId="77777777" w:rsidR="000E039D" w:rsidRPr="000E039D" w:rsidRDefault="000E039D" w:rsidP="000E039D"/>
        </w:tc>
        <w:tc>
          <w:tcPr>
            <w:tcW w:w="525" w:type="dxa"/>
          </w:tcPr>
          <w:p w14:paraId="6FBC3A19" w14:textId="1B86E1BC" w:rsidR="000E039D" w:rsidRPr="000E039D" w:rsidRDefault="000E039D" w:rsidP="000E039D">
            <w:pPr>
              <w:spacing w:before="20"/>
            </w:pPr>
          </w:p>
        </w:tc>
        <w:tc>
          <w:tcPr>
            <w:tcW w:w="4710" w:type="dxa"/>
          </w:tcPr>
          <w:p w14:paraId="230DB231" w14:textId="2EC711B1" w:rsidR="000E039D" w:rsidRPr="000E039D" w:rsidRDefault="006F609A" w:rsidP="000E039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0E039D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64576" behindDoc="0" locked="0" layoutInCell="1" allowOverlap="1" wp14:anchorId="793C4BAB" wp14:editId="317CBAD2">
                      <wp:simplePos x="0" y="0"/>
                      <wp:positionH relativeFrom="page">
                        <wp:posOffset>55880</wp:posOffset>
                      </wp:positionH>
                      <wp:positionV relativeFrom="paragraph">
                        <wp:posOffset>187325</wp:posOffset>
                      </wp:positionV>
                      <wp:extent cx="2711450" cy="2096770"/>
                      <wp:effectExtent l="0" t="0" r="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1450" cy="20967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E63621" w14:textId="77777777" w:rsidR="000E039D" w:rsidRPr="00093530" w:rsidRDefault="000E039D" w:rsidP="000E039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15B763FC" w14:textId="77777777" w:rsidR="000E039D" w:rsidRPr="00093530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text</w:t>
                                  </w:r>
                                </w:p>
                                <w:p w14:paraId="378385C7" w14:textId="77777777" w:rsidR="000E039D" w:rsidRPr="00880B71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880B7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Content (Text)</w:t>
                                  </w:r>
                                </w:p>
                                <w:p w14:paraId="4BAFE4DB" w14:textId="77777777" w:rsidR="000E039D" w:rsidRPr="00E15582" w:rsidRDefault="000E039D" w:rsidP="000E039D">
                                  <w:pPr>
                                    <w:pStyle w:val="ListParagraph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</w:p>
                                <w:p w14:paraId="35EB7CED" w14:textId="77777777" w:rsidR="000E039D" w:rsidRPr="00093530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type</w:t>
                                  </w:r>
                                </w:p>
                                <w:p w14:paraId="262461FF" w14:textId="77777777" w:rsidR="000E039D" w:rsidRPr="00E15582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Large </w:t>
                                  </w:r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OR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Small </w:t>
                                  </w:r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default:Large</w:t>
                                  </w:r>
                                  <w:proofErr w:type="spellEnd"/>
                                  <w:proofErr w:type="gramEnd"/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5CD03B91" w14:textId="77777777" w:rsidR="000E039D" w:rsidRDefault="000E039D" w:rsidP="000E039D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*Large = Blue</w:t>
                                  </w:r>
                                </w:p>
                                <w:p w14:paraId="3B8A11E7" w14:textId="77777777" w:rsidR="000E039D" w:rsidRPr="00093530" w:rsidRDefault="000E039D" w:rsidP="000E039D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*Small = Purple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C4BAB" id="_x0000_s1037" type="#_x0000_t202" style="position:absolute;margin-left:4.4pt;margin-top:14.75pt;width:213.5pt;height:165.1pt;z-index:25186457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" filled="f" stroked="f">
                      <v:textbox>
                        <w:txbxContent>
                          <w:p w14:paraId="37E63621" w14:textId="77777777" w:rsidR="000E039D" w:rsidRPr="00093530" w:rsidRDefault="000E039D" w:rsidP="000E039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15B763FC" w14:textId="77777777" w:rsidR="000E039D" w:rsidRPr="00093530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text</w:t>
                            </w:r>
                          </w:p>
                          <w:p w14:paraId="378385C7" w14:textId="77777777" w:rsidR="000E039D" w:rsidRPr="00880B71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880B7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Content (Text)</w:t>
                            </w:r>
                          </w:p>
                          <w:p w14:paraId="4BAFE4DB" w14:textId="77777777" w:rsidR="000E039D" w:rsidRPr="00E15582" w:rsidRDefault="000E039D" w:rsidP="000E039D">
                            <w:pPr>
                              <w:pStyle w:val="ListParagraph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</w:p>
                          <w:p w14:paraId="35EB7CED" w14:textId="77777777" w:rsidR="000E039D" w:rsidRPr="00093530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type</w:t>
                            </w:r>
                          </w:p>
                          <w:p w14:paraId="262461FF" w14:textId="77777777" w:rsidR="000E039D" w:rsidRPr="00E15582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Cs w:val="22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Large </w:t>
                            </w:r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OR </w:t>
                            </w:r>
                            <w: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Small </w:t>
                            </w:r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default:Large</w:t>
                            </w:r>
                            <w:proofErr w:type="spellEnd"/>
                            <w:proofErr w:type="gramEnd"/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)</w:t>
                            </w:r>
                          </w:p>
                          <w:p w14:paraId="5CD03B91" w14:textId="77777777" w:rsidR="000E039D" w:rsidRDefault="000E039D" w:rsidP="000E039D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*Large = Blue</w:t>
                            </w:r>
                          </w:p>
                          <w:p w14:paraId="3B8A11E7" w14:textId="77777777" w:rsidR="000E039D" w:rsidRPr="00093530" w:rsidRDefault="000E039D" w:rsidP="000E039D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Cs w:val="22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*Small = Purple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E039D"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 xml:space="preserve"> BlockQuote</w:t>
            </w:r>
          </w:p>
          <w:p w14:paraId="5F79C4DC" w14:textId="51B52E89" w:rsidR="000E039D" w:rsidRPr="000E039D" w:rsidRDefault="000E039D" w:rsidP="000E039D"/>
          <w:p w14:paraId="5D821B9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36855E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4B3682A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1AFDB69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2814847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24BE8C4F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D19753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4B36407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111233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9815B3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295ED9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CC920D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AFE71B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E5C4EA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641E462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sz w:val="24"/>
              </w:rPr>
              <w:drawing>
                <wp:anchor distT="0" distB="0" distL="114300" distR="114300" simplePos="0" relativeHeight="251873792" behindDoc="0" locked="0" layoutInCell="1" allowOverlap="1" wp14:anchorId="5A63DE3F" wp14:editId="4451F95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176530</wp:posOffset>
                  </wp:positionV>
                  <wp:extent cx="2844800" cy="673100"/>
                  <wp:effectExtent l="0" t="0" r="0" b="0"/>
                  <wp:wrapNone/>
                  <wp:docPr id="46" name="Picture 46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Text&#10;&#10;Description automatically generated with medium confidence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E378B8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99ADAA7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4C2E7C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2443609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7DE494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5AD949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sz w:val="24"/>
              </w:rPr>
              <w:drawing>
                <wp:anchor distT="0" distB="0" distL="114300" distR="114300" simplePos="0" relativeHeight="251859456" behindDoc="0" locked="0" layoutInCell="1" allowOverlap="1" wp14:anchorId="17D7725F" wp14:editId="3F4B7257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58632</wp:posOffset>
                  </wp:positionV>
                  <wp:extent cx="2814574" cy="2352675"/>
                  <wp:effectExtent l="0" t="0" r="5080" b="0"/>
                  <wp:wrapNone/>
                  <wp:docPr id="33" name="Picture 3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574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29308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A3696AF" w14:textId="77777777" w:rsidR="000E039D" w:rsidRPr="000E039D" w:rsidRDefault="000E039D" w:rsidP="000E039D"/>
          <w:p w14:paraId="2B3F9EE7" w14:textId="77777777" w:rsidR="000E039D" w:rsidRPr="000E039D" w:rsidRDefault="000E039D" w:rsidP="000E039D"/>
          <w:p w14:paraId="42BFC9E7" w14:textId="77777777" w:rsidR="000E039D" w:rsidRPr="000E039D" w:rsidRDefault="000E039D" w:rsidP="000E039D"/>
          <w:p w14:paraId="52B16F6B" w14:textId="77777777" w:rsidR="000E039D" w:rsidRPr="000E039D" w:rsidRDefault="000E039D" w:rsidP="000E039D"/>
          <w:p w14:paraId="7C0C472A" w14:textId="77777777" w:rsidR="000E039D" w:rsidRPr="000E039D" w:rsidRDefault="000E039D" w:rsidP="000E039D"/>
          <w:p w14:paraId="7E131AA7" w14:textId="77777777" w:rsidR="000E039D" w:rsidRPr="000E039D" w:rsidRDefault="000E039D" w:rsidP="000E039D"/>
          <w:p w14:paraId="3DF2775F" w14:textId="77777777" w:rsidR="000E039D" w:rsidRPr="000E039D" w:rsidRDefault="000E039D" w:rsidP="000E039D"/>
          <w:p w14:paraId="19DA5759" w14:textId="77777777" w:rsidR="000E039D" w:rsidRPr="000E039D" w:rsidRDefault="000E039D" w:rsidP="000E039D"/>
          <w:p w14:paraId="6855B105" w14:textId="77777777" w:rsidR="000E039D" w:rsidRPr="000E039D" w:rsidRDefault="000E039D" w:rsidP="000E039D"/>
          <w:p w14:paraId="3A74F5CB" w14:textId="77777777" w:rsidR="000E039D" w:rsidRPr="000E039D" w:rsidRDefault="000E039D" w:rsidP="000E039D"/>
          <w:p w14:paraId="34063295" w14:textId="77777777" w:rsidR="000E039D" w:rsidRPr="000E039D" w:rsidRDefault="000E039D" w:rsidP="000E039D"/>
          <w:p w14:paraId="6CCF3CB1" w14:textId="77777777" w:rsidR="000E039D" w:rsidRPr="000E039D" w:rsidRDefault="000E039D" w:rsidP="000E039D"/>
          <w:p w14:paraId="655845D7" w14:textId="77777777" w:rsidR="000E039D" w:rsidRPr="000E039D" w:rsidRDefault="000E039D" w:rsidP="000E039D"/>
          <w:p w14:paraId="067C268B" w14:textId="77777777" w:rsidR="000E039D" w:rsidRPr="000E039D" w:rsidRDefault="000E039D" w:rsidP="000E039D"/>
          <w:p w14:paraId="63DF6960" w14:textId="77777777" w:rsidR="000E039D" w:rsidRPr="000E039D" w:rsidRDefault="000E039D" w:rsidP="000E039D"/>
          <w:p w14:paraId="0CDA81A3" w14:textId="77777777" w:rsidR="000E039D" w:rsidRPr="000E039D" w:rsidRDefault="000E039D" w:rsidP="000E039D">
            <w:r w:rsidRPr="000E039D">
              <w:drawing>
                <wp:anchor distT="0" distB="0" distL="114300" distR="114300" simplePos="0" relativeHeight="251874816" behindDoc="0" locked="0" layoutInCell="1" allowOverlap="1" wp14:anchorId="4C6E468D" wp14:editId="3D956BFC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2844800" cy="521335"/>
                  <wp:effectExtent l="0" t="0" r="0" b="0"/>
                  <wp:wrapNone/>
                  <wp:docPr id="47" name="Picture 47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Text&#10;&#10;Description automatically generated with medium confidenc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AC040F" w14:textId="77777777" w:rsidR="000E039D" w:rsidRPr="000E039D" w:rsidRDefault="000E039D" w:rsidP="000E039D"/>
        </w:tc>
      </w:tr>
    </w:tbl>
    <w:p w14:paraId="205B36E3" w14:textId="7F599907" w:rsidR="000E039D" w:rsidRDefault="000E039D"/>
    <w:p w14:paraId="2B509648" w14:textId="77777777" w:rsidR="000E039D" w:rsidRDefault="000E039D">
      <w:r>
        <w:br w:type="page"/>
      </w:r>
    </w:p>
    <w:tbl>
      <w:tblPr>
        <w:tblW w:w="0" w:type="auto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F45215" w:rsidRPr="00F45215" w14:paraId="2F815AB8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67EAA323" w14:textId="5DCB99F2" w:rsidR="00F45215" w:rsidRPr="00F45215" w:rsidRDefault="00F45215" w:rsidP="00F45215">
            <w:pPr>
              <w:keepNext/>
              <w:keepLines/>
              <w:tabs>
                <w:tab w:val="left" w:pos="720"/>
                <w:tab w:val="center" w:pos="5285"/>
              </w:tabs>
              <w:jc w:val="center"/>
              <w:outlineLvl w:val="0"/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</w:pPr>
            <w:r w:rsidRPr="00F45215"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7808" behindDoc="1" locked="1" layoutInCell="1" allowOverlap="1" wp14:anchorId="21AD83D0" wp14:editId="5BBC9720">
                      <wp:simplePos x="0" y="0"/>
                      <wp:positionH relativeFrom="column">
                        <wp:posOffset>-511175</wp:posOffset>
                      </wp:positionH>
                      <wp:positionV relativeFrom="paragraph">
                        <wp:posOffset>-530225</wp:posOffset>
                      </wp:positionV>
                      <wp:extent cx="7772400" cy="10096500"/>
                      <wp:effectExtent l="0" t="0" r="0" b="0"/>
                      <wp:wrapNone/>
                      <wp:docPr id="381" name="Rectangle 38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96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5310876" w14:textId="0B3A8AC4" w:rsidR="00F45215" w:rsidRDefault="00F45215" w:rsidP="00F45215">
                                  <w:pPr>
                                    <w:jc w:val="center"/>
                                  </w:pPr>
                                </w:p>
                                <w:p w14:paraId="5FEA3101" w14:textId="77777777" w:rsidR="00EC0EBB" w:rsidRDefault="00EC0EBB" w:rsidP="00F45215">
                                  <w:pPr>
                                    <w:jc w:val="center"/>
                                  </w:pPr>
                                </w:p>
                                <w:p w14:paraId="451E5AD4" w14:textId="44805019" w:rsidR="00F45215" w:rsidRDefault="00F45215" w:rsidP="00F45215">
                                  <w:pPr>
                                    <w:jc w:val="center"/>
                                  </w:pPr>
                                </w:p>
                                <w:p w14:paraId="098DB237" w14:textId="1BFAA75F" w:rsidR="00F67074" w:rsidRDefault="00F67074" w:rsidP="00F45215">
                                  <w:pPr>
                                    <w:jc w:val="center"/>
                                  </w:pPr>
                                </w:p>
                                <w:p w14:paraId="79F3B49C" w14:textId="1564C15B" w:rsidR="00F67074" w:rsidRDefault="00F67074" w:rsidP="00F45215">
                                  <w:pPr>
                                    <w:jc w:val="center"/>
                                  </w:pPr>
                                </w:p>
                                <w:p w14:paraId="555A7D20" w14:textId="0B7F0FE4" w:rsidR="00F67074" w:rsidRDefault="00F67074" w:rsidP="00F45215">
                                  <w:pPr>
                                    <w:jc w:val="center"/>
                                  </w:pPr>
                                </w:p>
                                <w:p w14:paraId="01E66798" w14:textId="269139EF" w:rsidR="00F67074" w:rsidRDefault="00F67074" w:rsidP="00F67074">
                                  <w:pPr>
                                    <w:ind w:left="1134"/>
                                  </w:pPr>
                                  <w:r>
                                    <w:rPr>
                                      <w:rFonts w:asciiTheme="minorHAnsi" w:eastAsia="Franklin Gothic Book" w:hAnsiTheme="minorHAnsi" w:cs="Times New Roman (Headings CS)"/>
                                      <w:b/>
                                      <w:caps/>
                                      <w:spacing w:val="20"/>
                                      <w:szCs w:val="26"/>
                                    </w:rPr>
                                    <w:t>Thematic Vocabulary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AD83D0" id="Rectangle 381" o:spid="_x0000_s1038" alt="&quot;&quot;" style="position:absolute;left:0;text-align:left;margin-left:-40.25pt;margin-top:-41.75pt;width:612pt;height:795pt;z-index:-251548672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" fillcolor="#feffcd" stroked="f" strokeweight="1pt">
                      <v:textbox>
                        <w:txbxContent>
                          <w:p w14:paraId="05310876" w14:textId="0B3A8AC4" w:rsidR="00F45215" w:rsidRDefault="00F45215" w:rsidP="00F45215">
                            <w:pPr>
                              <w:jc w:val="center"/>
                            </w:pPr>
                          </w:p>
                          <w:p w14:paraId="5FEA3101" w14:textId="77777777" w:rsidR="00EC0EBB" w:rsidRDefault="00EC0EBB" w:rsidP="00F45215">
                            <w:pPr>
                              <w:jc w:val="center"/>
                            </w:pPr>
                          </w:p>
                          <w:p w14:paraId="451E5AD4" w14:textId="44805019" w:rsidR="00F45215" w:rsidRDefault="00F45215" w:rsidP="00F45215">
                            <w:pPr>
                              <w:jc w:val="center"/>
                            </w:pPr>
                          </w:p>
                          <w:p w14:paraId="098DB237" w14:textId="1BFAA75F" w:rsidR="00F67074" w:rsidRDefault="00F67074" w:rsidP="00F45215">
                            <w:pPr>
                              <w:jc w:val="center"/>
                            </w:pPr>
                          </w:p>
                          <w:p w14:paraId="79F3B49C" w14:textId="1564C15B" w:rsidR="00F67074" w:rsidRDefault="00F67074" w:rsidP="00F45215">
                            <w:pPr>
                              <w:jc w:val="center"/>
                            </w:pPr>
                          </w:p>
                          <w:p w14:paraId="555A7D20" w14:textId="0B7F0FE4" w:rsidR="00F67074" w:rsidRDefault="00F67074" w:rsidP="00F45215">
                            <w:pPr>
                              <w:jc w:val="center"/>
                            </w:pPr>
                          </w:p>
                          <w:p w14:paraId="01E66798" w14:textId="269139EF" w:rsidR="00F67074" w:rsidRDefault="00F67074" w:rsidP="00F67074">
                            <w:pPr>
                              <w:ind w:left="1134"/>
                            </w:pPr>
                            <w:r>
                              <w:rPr>
                                <w:rFonts w:asciiTheme="minorHAnsi" w:eastAsia="Franklin Gothic Book" w:hAnsiTheme="minorHAnsi" w:cs="Times New Roman (Headings CS)"/>
                                <w:b/>
                                <w:caps/>
                                <w:spacing w:val="20"/>
                                <w:szCs w:val="26"/>
                              </w:rPr>
                              <w:t>Thematic Vocabulary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  <w:t>Pre-build - cont</w:t>
            </w:r>
          </w:p>
        </w:tc>
      </w:tr>
      <w:tr w:rsidR="00F45215" w:rsidRPr="00F45215" w14:paraId="6A057B13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108218FE" w14:textId="55F719DA" w:rsidR="00F45215" w:rsidRPr="00F45215" w:rsidRDefault="00405620" w:rsidP="00F45215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Learning Goals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 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 w:rsidR="00EC0EBB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||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 w:rsidR="004F4344" w:rsidRPr="004F4344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SKILLS</w:t>
            </w:r>
            <w:r w:rsidR="004F4344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&amp; H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abits</w:t>
            </w:r>
            <w:r w:rsidR="00EC0EBB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||   Thematic Vocabulary</w:t>
            </w:r>
          </w:p>
        </w:tc>
      </w:tr>
      <w:tr w:rsidR="00F45215" w:rsidRPr="00F45215" w14:paraId="5445BD9B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6F4F6795" w14:textId="2F0331EC" w:rsidR="00F45215" w:rsidRPr="00F45215" w:rsidRDefault="00F45215" w:rsidP="00F45215">
            <w:pPr>
              <w:rPr>
                <w:sz w:val="12"/>
                <w:szCs w:val="14"/>
              </w:rPr>
            </w:pPr>
          </w:p>
        </w:tc>
      </w:tr>
      <w:tr w:rsidR="00F45215" w:rsidRPr="00F45215" w14:paraId="5F756AE4" w14:textId="77777777" w:rsidTr="00C12B5D">
        <w:trPr>
          <w:trHeight w:val="533"/>
        </w:trPr>
        <w:tc>
          <w:tcPr>
            <w:tcW w:w="556" w:type="dxa"/>
          </w:tcPr>
          <w:p w14:paraId="1287D487" w14:textId="39A91E2B" w:rsidR="00F45215" w:rsidRPr="00F45215" w:rsidRDefault="006F609A" w:rsidP="00F45215">
            <w:pPr>
              <w:spacing w:before="20"/>
            </w:pPr>
            <w:r w:rsidRPr="00F45215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mc:AlternateContent>
                <mc:Choice Requires="wps">
                  <w:drawing>
                    <wp:anchor distT="91440" distB="91440" distL="114300" distR="114300" simplePos="0" relativeHeight="252034560" behindDoc="0" locked="0" layoutInCell="1" allowOverlap="1" wp14:anchorId="7BBA62B6" wp14:editId="121868CA">
                      <wp:simplePos x="0" y="0"/>
                      <wp:positionH relativeFrom="page">
                        <wp:posOffset>304800</wp:posOffset>
                      </wp:positionH>
                      <wp:positionV relativeFrom="paragraph">
                        <wp:posOffset>3807460</wp:posOffset>
                      </wp:positionV>
                      <wp:extent cx="2816860" cy="1690370"/>
                      <wp:effectExtent l="0" t="0" r="0" b="5080"/>
                      <wp:wrapNone/>
                      <wp:docPr id="9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6860" cy="16903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27EF1" w14:textId="77777777" w:rsidR="00F67074" w:rsidRPr="00093530" w:rsidRDefault="00F67074" w:rsidP="00F67074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15685731" w14:textId="441CAB96" w:rsidR="00F67074" w:rsidRDefault="00122F13" w:rsidP="00F67074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text</w:t>
                                  </w:r>
                                </w:p>
                                <w:p w14:paraId="4C77436C" w14:textId="71AAA4F1" w:rsidR="00F67074" w:rsidRPr="00880B71" w:rsidRDefault="00F67074" w:rsidP="00F67074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Line of text </w:t>
                                  </w:r>
                                  <w:r w:rsidR="00122F13" w:rsidRPr="00122F13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*before list of words</w:t>
                                  </w:r>
                                </w:p>
                                <w:p w14:paraId="4480E015" w14:textId="77777777" w:rsidR="00F67074" w:rsidRDefault="00F67074" w:rsidP="00F67074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</w:p>
                                <w:p w14:paraId="1F216EE8" w14:textId="5DD55A09" w:rsidR="00F67074" w:rsidRPr="00F84015" w:rsidRDefault="00122F13" w:rsidP="00F67074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list</w:t>
                                  </w:r>
                                </w:p>
                                <w:p w14:paraId="60A8759F" w14:textId="6E9BBA9B" w:rsidR="00F67074" w:rsidRDefault="00F67074" w:rsidP="00F67074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list of </w:t>
                                  </w:r>
                                  <w:r w:rsidR="00B179B7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words to list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Pr="00B179B7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BA62B6" id="_x0000_s1039" type="#_x0000_t202" style="position:absolute;margin-left:24pt;margin-top:299.8pt;width:221.8pt;height:133.1pt;z-index:25203456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" filled="f" stroked="f">
                      <v:textbox>
                        <w:txbxContent>
                          <w:p w14:paraId="2AA27EF1" w14:textId="77777777" w:rsidR="00F67074" w:rsidRPr="00093530" w:rsidRDefault="00F67074" w:rsidP="00F67074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15685731" w14:textId="441CAB96" w:rsidR="00F67074" w:rsidRDefault="00122F13" w:rsidP="00F67074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text</w:t>
                            </w:r>
                          </w:p>
                          <w:p w14:paraId="4C77436C" w14:textId="71AAA4F1" w:rsidR="00F67074" w:rsidRPr="00880B71" w:rsidRDefault="00F67074" w:rsidP="00F67074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  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Line of text </w:t>
                            </w:r>
                            <w:r w:rsidR="00122F13" w:rsidRPr="00122F13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*before list of words</w:t>
                            </w:r>
                          </w:p>
                          <w:p w14:paraId="4480E015" w14:textId="77777777" w:rsidR="00F67074" w:rsidRDefault="00F67074" w:rsidP="00F67074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</w:p>
                          <w:p w14:paraId="1F216EE8" w14:textId="5DD55A09" w:rsidR="00F67074" w:rsidRPr="00F84015" w:rsidRDefault="00122F13" w:rsidP="00F67074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list</w:t>
                            </w:r>
                          </w:p>
                          <w:p w14:paraId="60A8759F" w14:textId="6E9BBA9B" w:rsidR="00F67074" w:rsidRDefault="00F67074" w:rsidP="00F67074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list of </w:t>
                            </w:r>
                            <w:r w:rsidR="00B179B7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words to list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B179B7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4775AF84" w14:textId="29204C40" w:rsidR="00C22F9E" w:rsidRPr="00F45215" w:rsidRDefault="00C22F9E" w:rsidP="00F45215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F45215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91200" behindDoc="0" locked="0" layoutInCell="1" allowOverlap="1" wp14:anchorId="466CBF66" wp14:editId="65717632">
                      <wp:simplePos x="0" y="0"/>
                      <wp:positionH relativeFrom="page">
                        <wp:posOffset>-16510</wp:posOffset>
                      </wp:positionH>
                      <wp:positionV relativeFrom="paragraph">
                        <wp:posOffset>212725</wp:posOffset>
                      </wp:positionV>
                      <wp:extent cx="2816860" cy="1035050"/>
                      <wp:effectExtent l="0" t="0" r="0" b="0"/>
                      <wp:wrapNone/>
                      <wp:docPr id="38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6860" cy="1035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F65BEE" w14:textId="77777777" w:rsidR="00F45215" w:rsidRPr="00093530" w:rsidRDefault="00F45215" w:rsidP="00F45215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7317DB9" w14:textId="5966458E" w:rsidR="00F45215" w:rsidRDefault="007D3166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goals</w:t>
                                  </w:r>
                                </w:p>
                                <w:p w14:paraId="30B0E7E4" w14:textId="6C93B66B" w:rsidR="00F45215" w:rsidRPr="009D3401" w:rsidRDefault="00F45215" w:rsidP="00F45215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>l</w:t>
                                  </w:r>
                                  <w:r w:rsidR="007D3166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ist of goals </w:t>
                                  </w:r>
                                  <w:r w:rsidR="007D3166" w:rsidRPr="007D3166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  <w:p w14:paraId="653F414A" w14:textId="363CFEBC" w:rsidR="00F45215" w:rsidRDefault="00F45215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5D0545D7" w14:textId="2E553740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6356C8B" w14:textId="1A91BF41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462E146" w14:textId="40693144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E93DAB1" w14:textId="29397BBD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D4CC76C" w14:textId="258B31D5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80389AD" w14:textId="6AC58EC2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8028B4F" w14:textId="54A71FA7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A762E39" w14:textId="12D81168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6208E50" w14:textId="2A004A2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828E798" w14:textId="0449ABFB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9577608" w14:textId="4B57CD1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2632647" w14:textId="30C0132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53AAF909" w14:textId="6120BE8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039852D" w14:textId="79B6E42A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85C10C5" w14:textId="7EFC5CF5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2872BE6" w14:textId="06ABEB01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C632DAE" w14:textId="53DC150C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D2046F9" w14:textId="1A4FA197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BF6DD3E" w14:textId="489286FD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8516E4E" w14:textId="27016A5F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C5A95A6" w14:textId="3A2C0B06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6AFB9A0" w14:textId="5E70FDCC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FC570AC" w14:textId="77777777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6CBF66" id="_x0000_s1040" type="#_x0000_t202" style="position:absolute;margin-left:-1.3pt;margin-top:16.75pt;width:221.8pt;height:81.5pt;z-index:25189120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" filled="f" stroked="f">
                      <v:textbox>
                        <w:txbxContent>
                          <w:p w14:paraId="15F65BEE" w14:textId="77777777" w:rsidR="00F45215" w:rsidRPr="00093530" w:rsidRDefault="00F45215" w:rsidP="00F45215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7317DB9" w14:textId="5966458E" w:rsidR="00F45215" w:rsidRDefault="007D3166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goals</w:t>
                            </w:r>
                          </w:p>
                          <w:p w14:paraId="30B0E7E4" w14:textId="6C93B66B" w:rsidR="00F45215" w:rsidRPr="009D3401" w:rsidRDefault="00F45215" w:rsidP="00F45215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>l</w:t>
                            </w:r>
                            <w:r w:rsidR="007D3166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ist of goals </w:t>
                            </w:r>
                            <w:r w:rsidR="007D3166" w:rsidRPr="007D3166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  <w:p w14:paraId="653F414A" w14:textId="363CFEBC" w:rsidR="00F45215" w:rsidRDefault="00F45215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5D0545D7" w14:textId="2E553740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6356C8B" w14:textId="1A91BF41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462E146" w14:textId="40693144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E93DAB1" w14:textId="29397BBD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D4CC76C" w14:textId="258B31D5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80389AD" w14:textId="6AC58EC2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8028B4F" w14:textId="54A71FA7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A762E39" w14:textId="12D81168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6208E50" w14:textId="2A004A2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828E798" w14:textId="0449ABFB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9577608" w14:textId="4B57CD1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2632647" w14:textId="30C0132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53AAF909" w14:textId="6120BE8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039852D" w14:textId="79B6E42A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85C10C5" w14:textId="7EFC5CF5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2872BE6" w14:textId="06ABEB01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C632DAE" w14:textId="53DC150C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D2046F9" w14:textId="1A4FA197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BF6DD3E" w14:textId="489286FD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8516E4E" w14:textId="27016A5F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C5A95A6" w14:textId="3A2C0B06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6AFB9A0" w14:textId="5E70FDCC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FC570AC" w14:textId="77777777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7D3166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Learning Goals</w:t>
            </w:r>
          </w:p>
          <w:p w14:paraId="5C382B98" w14:textId="77F5BB53" w:rsidR="00F45215" w:rsidRPr="00F45215" w:rsidRDefault="00F45215" w:rsidP="00F45215"/>
          <w:p w14:paraId="71ED5CAD" w14:textId="2643C3DC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3A095FB8" w14:textId="7777777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14A9EDE3" w14:textId="7777777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617E159" w14:textId="6E98E746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6D2D02E6" w14:textId="690C0DCB" w:rsidR="00F45215" w:rsidRPr="00F45215" w:rsidRDefault="00C22F9E" w:rsidP="00F45215">
            <w:pPr>
              <w:rPr>
                <w:rFonts w:ascii="Times New Roman" w:hAnsi="Times New Roman"/>
                <w:sz w:val="24"/>
              </w:rPr>
            </w:pPr>
            <w:r w:rsidRPr="00405620">
              <w:rPr>
                <w:sz w:val="12"/>
                <w:szCs w:val="14"/>
              </w:rPr>
              <w:drawing>
                <wp:anchor distT="0" distB="0" distL="114300" distR="114300" simplePos="0" relativeHeight="251944448" behindDoc="0" locked="0" layoutInCell="1" allowOverlap="1" wp14:anchorId="4F372750" wp14:editId="360A9FC8">
                  <wp:simplePos x="0" y="0"/>
                  <wp:positionH relativeFrom="column">
                    <wp:posOffset>-294374</wp:posOffset>
                  </wp:positionH>
                  <wp:positionV relativeFrom="paragraph">
                    <wp:posOffset>249437</wp:posOffset>
                  </wp:positionV>
                  <wp:extent cx="3262630" cy="1825625"/>
                  <wp:effectExtent l="0" t="0" r="0" b="3175"/>
                  <wp:wrapNone/>
                  <wp:docPr id="902" name="Picture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30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D51D26" w14:textId="075F2B48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74CC34B6" w14:textId="2AF7B851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6576C2A6" w14:textId="7CC0ECB2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2B648CDE" w14:textId="7D226442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1246BA3E" w14:textId="77777777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25F41ADA" w14:textId="0A5ADACB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6B6FD778" w14:textId="3F3C3751" w:rsidR="00F45215" w:rsidRPr="00F45215" w:rsidRDefault="00F45215" w:rsidP="00F45215"/>
          <w:p w14:paraId="3CAA0437" w14:textId="370F39E1" w:rsidR="00F45215" w:rsidRPr="00F45215" w:rsidRDefault="00F45215" w:rsidP="00F45215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617081ED" w14:textId="3D1CBECB" w:rsidR="00F45215" w:rsidRPr="00F45215" w:rsidRDefault="00F45215" w:rsidP="00F45215"/>
          <w:p w14:paraId="34355A08" w14:textId="23ABA00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  <w:r w:rsidRPr="00F45215">
              <w:rPr>
                <w:rFonts w:ascii="Times New Roman" w:hAnsi="Times New Roman"/>
                <w:sz w:val="24"/>
              </w:rPr>
              <w:t xml:space="preserve"> </w:t>
            </w:r>
          </w:p>
          <w:p w14:paraId="7DCBC530" w14:textId="554A8E59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0D58ABF1" w14:textId="5F2C97C3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1DC8E670" w14:textId="70243682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7EED43C5" w14:textId="6FCD7FB4" w:rsidR="00F45215" w:rsidRPr="00F45215" w:rsidRDefault="00C22F9E" w:rsidP="00F45215">
            <w:pPr>
              <w:rPr>
                <w:rFonts w:ascii="Times New Roman" w:hAnsi="Times New Roman"/>
                <w:sz w:val="24"/>
              </w:rPr>
            </w:pPr>
            <w:r w:rsidRPr="00AE318C">
              <w:rPr>
                <w:sz w:val="12"/>
                <w:szCs w:val="14"/>
              </w:rPr>
              <w:drawing>
                <wp:anchor distT="0" distB="0" distL="114300" distR="114300" simplePos="0" relativeHeight="252054016" behindDoc="0" locked="0" layoutInCell="1" allowOverlap="1" wp14:anchorId="6C39B72E" wp14:editId="77DF8961">
                  <wp:simplePos x="0" y="0"/>
                  <wp:positionH relativeFrom="column">
                    <wp:posOffset>-138755</wp:posOffset>
                  </wp:positionH>
                  <wp:positionV relativeFrom="paragraph">
                    <wp:posOffset>2527890</wp:posOffset>
                  </wp:positionV>
                  <wp:extent cx="4157330" cy="1798883"/>
                  <wp:effectExtent l="0" t="0" r="0" b="0"/>
                  <wp:wrapNone/>
                  <wp:docPr id="918" name="Picture 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330" cy="179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3" w:type="dxa"/>
          </w:tcPr>
          <w:p w14:paraId="6F4DD2E0" w14:textId="496EA778" w:rsidR="00F45215" w:rsidRPr="00F45215" w:rsidRDefault="00F45215" w:rsidP="00F45215"/>
        </w:tc>
        <w:tc>
          <w:tcPr>
            <w:tcW w:w="525" w:type="dxa"/>
          </w:tcPr>
          <w:p w14:paraId="179FD463" w14:textId="1DE9CD34" w:rsidR="00F45215" w:rsidRPr="00F45215" w:rsidRDefault="00F45215" w:rsidP="00F45215">
            <w:pPr>
              <w:spacing w:before="20"/>
            </w:pPr>
          </w:p>
        </w:tc>
        <w:tc>
          <w:tcPr>
            <w:tcW w:w="4710" w:type="dxa"/>
          </w:tcPr>
          <w:p w14:paraId="5A34D7F6" w14:textId="5295D244" w:rsidR="00C22F9E" w:rsidRPr="00F45215" w:rsidRDefault="00EC0EBB" w:rsidP="00EC0EBB">
            <w:pP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4F4344"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  <w:t>L</w:t>
            </w:r>
            <w:r w:rsidRPr="004F4344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 xml:space="preserve">EARNING 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Skills &amp; Habits</w:t>
            </w:r>
          </w:p>
          <w:p w14:paraId="1C322A21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  <w:r w:rsidRPr="00F45215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mc:AlternateContent>
                <mc:Choice Requires="wps">
                  <w:drawing>
                    <wp:anchor distT="91440" distB="91440" distL="114300" distR="114300" simplePos="0" relativeHeight="251998720" behindDoc="0" locked="0" layoutInCell="1" allowOverlap="1" wp14:anchorId="589E00D1" wp14:editId="40923581">
                      <wp:simplePos x="0" y="0"/>
                      <wp:positionH relativeFrom="page">
                        <wp:posOffset>-23451</wp:posOffset>
                      </wp:positionH>
                      <wp:positionV relativeFrom="paragraph">
                        <wp:posOffset>51759</wp:posOffset>
                      </wp:positionV>
                      <wp:extent cx="2816860" cy="1690577"/>
                      <wp:effectExtent l="0" t="0" r="0" b="5080"/>
                      <wp:wrapNone/>
                      <wp:docPr id="9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6860" cy="169057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DD8073" w14:textId="77777777" w:rsidR="00EC0EBB" w:rsidRPr="00093530" w:rsidRDefault="00EC0EBB" w:rsidP="00EC0EBB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0795C56D" w14:textId="77777777" w:rsidR="00EC0EBB" w:rsidRDefault="00EC0EBB" w:rsidP="00EC0EB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skills</w:t>
                                  </w:r>
                                </w:p>
                                <w:p w14:paraId="17C38DA3" w14:textId="77777777" w:rsidR="00EC0EBB" w:rsidRDefault="00EC0EBB" w:rsidP="00EC0EBB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list of skills </w:t>
                                  </w:r>
                                  <w:r w:rsidRPr="007D3166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  <w:p w14:paraId="441D720B" w14:textId="77777777" w:rsidR="00EC0EBB" w:rsidRDefault="00EC0EBB" w:rsidP="00EC0EBB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</w:p>
                                <w:p w14:paraId="38ACE2F1" w14:textId="77777777" w:rsidR="00EC0EBB" w:rsidRPr="00F84015" w:rsidRDefault="00EC0EBB" w:rsidP="00EC0EB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habits</w:t>
                                  </w:r>
                                </w:p>
                                <w:p w14:paraId="5B8B1450" w14:textId="77777777" w:rsidR="00EC0EBB" w:rsidRDefault="00EC0EBB" w:rsidP="00EC0EBB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list of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habits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Pr="00F67074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9E00D1" id="_x0000_s1041" type="#_x0000_t202" style="position:absolute;margin-left:-1.85pt;margin-top:4.1pt;width:221.8pt;height:133.1pt;z-index:25199872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" filled="f" stroked="f">
                      <v:textbox>
                        <w:txbxContent>
                          <w:p w14:paraId="77DD8073" w14:textId="77777777" w:rsidR="00EC0EBB" w:rsidRPr="00093530" w:rsidRDefault="00EC0EBB" w:rsidP="00EC0EBB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0795C56D" w14:textId="77777777" w:rsidR="00EC0EBB" w:rsidRDefault="00EC0EBB" w:rsidP="00EC0EB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skills</w:t>
                            </w:r>
                          </w:p>
                          <w:p w14:paraId="17C38DA3" w14:textId="77777777" w:rsidR="00EC0EBB" w:rsidRDefault="00EC0EBB" w:rsidP="00EC0EBB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list of skills </w:t>
                            </w:r>
                            <w:r w:rsidRPr="007D3166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  <w:p w14:paraId="441D720B" w14:textId="77777777" w:rsidR="00EC0EBB" w:rsidRDefault="00EC0EBB" w:rsidP="00EC0EBB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</w:p>
                          <w:p w14:paraId="38ACE2F1" w14:textId="77777777" w:rsidR="00EC0EBB" w:rsidRPr="00F84015" w:rsidRDefault="00EC0EBB" w:rsidP="00EC0EB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habits</w:t>
                            </w:r>
                          </w:p>
                          <w:p w14:paraId="5B8B1450" w14:textId="77777777" w:rsidR="00EC0EBB" w:rsidRDefault="00EC0EBB" w:rsidP="00EC0EBB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list of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habits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F67074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4B86EA76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11DD983C" w14:textId="579A2290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7D25EC0B" w14:textId="4CA63642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32DD4F51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6F38B0DD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6CE5F157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4C68758A" w14:textId="6EE48F06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5E720E5D" w14:textId="3D411512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69A39AED" w14:textId="5BF3158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447B6272" w14:textId="7FD8B0AB" w:rsidR="00F45215" w:rsidRPr="00F45215" w:rsidRDefault="00C22F9E" w:rsidP="00F45215">
            <w:pPr>
              <w:rPr>
                <w:rFonts w:ascii="Times New Roman" w:hAnsi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2023296" behindDoc="0" locked="0" layoutInCell="1" allowOverlap="1" wp14:anchorId="685E5AFF" wp14:editId="28667F73">
                  <wp:simplePos x="0" y="0"/>
                  <wp:positionH relativeFrom="column">
                    <wp:posOffset>-388059</wp:posOffset>
                  </wp:positionH>
                  <wp:positionV relativeFrom="paragraph">
                    <wp:posOffset>128270</wp:posOffset>
                  </wp:positionV>
                  <wp:extent cx="3370521" cy="536668"/>
                  <wp:effectExtent l="0" t="0" r="1905" b="0"/>
                  <wp:wrapNone/>
                  <wp:docPr id="909" name="Picture 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521" cy="53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7C7BEA" w14:textId="7B978BBC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EAAAB4E" w14:textId="45E0150D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47AAD5F" w14:textId="7789ECD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0159EDC8" w14:textId="66B2BA5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7203C415" w14:textId="75A7CD06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15863CD7" w14:textId="6AB754EC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9D8AFA3" w14:textId="518DB9D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3B2F9B21" w14:textId="48832986" w:rsidR="00A563FB" w:rsidRDefault="00A563FB" w:rsidP="00F45215"/>
          <w:p w14:paraId="57AC07A7" w14:textId="1BFBF804" w:rsidR="00A563FB" w:rsidRDefault="00A563FB" w:rsidP="00F45215"/>
          <w:p w14:paraId="68D6EE82" w14:textId="7BD58B96" w:rsidR="00F45215" w:rsidRPr="00F45215" w:rsidRDefault="00F45215" w:rsidP="00F45215"/>
          <w:p w14:paraId="1888D974" w14:textId="63532805" w:rsidR="00F45215" w:rsidRPr="00F45215" w:rsidRDefault="00C22F9E" w:rsidP="00F45215">
            <w:r w:rsidRPr="00C22F9E">
              <w:rPr>
                <w:sz w:val="12"/>
                <w:szCs w:val="14"/>
              </w:rPr>
              <w:drawing>
                <wp:anchor distT="0" distB="0" distL="114300" distR="114300" simplePos="0" relativeHeight="252064256" behindDoc="0" locked="0" layoutInCell="1" allowOverlap="1" wp14:anchorId="4640F626" wp14:editId="6D49C9F6">
                  <wp:simplePos x="0" y="0"/>
                  <wp:positionH relativeFrom="column">
                    <wp:posOffset>-548005</wp:posOffset>
                  </wp:positionH>
                  <wp:positionV relativeFrom="paragraph">
                    <wp:posOffset>186690</wp:posOffset>
                  </wp:positionV>
                  <wp:extent cx="3529965" cy="1891665"/>
                  <wp:effectExtent l="0" t="0" r="0" b="0"/>
                  <wp:wrapNone/>
                  <wp:docPr id="919" name="Picture 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965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0B0404" w14:textId="407B0193" w:rsidR="00F45215" w:rsidRPr="00F45215" w:rsidRDefault="00F45215" w:rsidP="00F45215"/>
          <w:p w14:paraId="22A5F53B" w14:textId="0859B1BB" w:rsidR="00F45215" w:rsidRPr="00F45215" w:rsidRDefault="00F45215" w:rsidP="00F45215"/>
          <w:p w14:paraId="53BDA1DD" w14:textId="22A00BB6" w:rsidR="00F45215" w:rsidRPr="00F45215" w:rsidRDefault="00F45215" w:rsidP="00F45215"/>
          <w:p w14:paraId="2C609DC8" w14:textId="0C480C72" w:rsidR="00F45215" w:rsidRPr="00F45215" w:rsidRDefault="00F45215" w:rsidP="00F45215"/>
          <w:p w14:paraId="1191CA91" w14:textId="36D5B7F8" w:rsidR="00F45215" w:rsidRPr="00F45215" w:rsidRDefault="00F45215" w:rsidP="00F45215"/>
          <w:p w14:paraId="2114C60A" w14:textId="6137C637" w:rsidR="00F45215" w:rsidRPr="00F45215" w:rsidRDefault="00F45215" w:rsidP="00F45215"/>
          <w:p w14:paraId="34FE2B4D" w14:textId="3A361D1D" w:rsidR="00F45215" w:rsidRPr="00F45215" w:rsidRDefault="00F45215" w:rsidP="00F45215"/>
          <w:p w14:paraId="15CFEF42" w14:textId="797F90F2" w:rsidR="00F45215" w:rsidRPr="00F45215" w:rsidRDefault="00F45215" w:rsidP="00F45215"/>
          <w:p w14:paraId="651A78FD" w14:textId="1FD256A8" w:rsidR="00F45215" w:rsidRPr="00F45215" w:rsidRDefault="00F45215" w:rsidP="00F45215"/>
          <w:p w14:paraId="43A05CB9" w14:textId="6E74044C" w:rsidR="00F45215" w:rsidRPr="00F45215" w:rsidRDefault="00F45215" w:rsidP="00F45215"/>
          <w:p w14:paraId="7A1204BD" w14:textId="152765B6" w:rsidR="00F45215" w:rsidRPr="00F45215" w:rsidRDefault="00F45215" w:rsidP="00F45215"/>
          <w:p w14:paraId="204CB734" w14:textId="2434F3D8" w:rsidR="00F45215" w:rsidRPr="00F45215" w:rsidRDefault="00F45215" w:rsidP="00F45215"/>
          <w:p w14:paraId="3A1D1923" w14:textId="4BA4992A" w:rsidR="00F45215" w:rsidRPr="00F45215" w:rsidRDefault="00F45215" w:rsidP="00F45215"/>
          <w:p w14:paraId="095A25FD" w14:textId="1D8C82D7" w:rsidR="00F45215" w:rsidRPr="00F45215" w:rsidRDefault="00F45215" w:rsidP="00F45215">
            <w:pPr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</w:pPr>
          </w:p>
          <w:p w14:paraId="62701F51" w14:textId="0494C531" w:rsidR="00F45215" w:rsidRPr="00F45215" w:rsidRDefault="00C22F9E" w:rsidP="00F45215">
            <w:pPr>
              <w:rPr>
                <w:noProof/>
              </w:rPr>
            </w:pPr>
            <w:r w:rsidRPr="00F45215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mc:AlternateContent>
                <mc:Choice Requires="wps">
                  <w:drawing>
                    <wp:anchor distT="91440" distB="91440" distL="114300" distR="114300" simplePos="0" relativeHeight="252069376" behindDoc="0" locked="0" layoutInCell="1" allowOverlap="1" wp14:anchorId="02536F2D" wp14:editId="59391A58">
                      <wp:simplePos x="0" y="0"/>
                      <wp:positionH relativeFrom="page">
                        <wp:posOffset>906780</wp:posOffset>
                      </wp:positionH>
                      <wp:positionV relativeFrom="paragraph">
                        <wp:posOffset>21590</wp:posOffset>
                      </wp:positionV>
                      <wp:extent cx="2089785" cy="1020445"/>
                      <wp:effectExtent l="0" t="0" r="0" b="0"/>
                      <wp:wrapNone/>
                      <wp:docPr id="9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785" cy="10204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D65FF2" w14:textId="09AE07DF" w:rsidR="00C22F9E" w:rsidRPr="00093530" w:rsidRDefault="00C22F9E" w:rsidP="00C22F9E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After 5 words list breaks into 2 columns on desktop</w:t>
                                  </w:r>
                                </w:p>
                                <w:p w14:paraId="793FC39C" w14:textId="65620DA4" w:rsidR="00C22F9E" w:rsidRDefault="00C22F9E" w:rsidP="00C22F9E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536F2D" id="_x0000_s1042" type="#_x0000_t202" style="position:absolute;margin-left:71.4pt;margin-top:1.7pt;width:164.55pt;height:80.35pt;z-index:25206937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" filled="f" stroked="f">
                      <v:textbox>
                        <w:txbxContent>
                          <w:p w14:paraId="11D65FF2" w14:textId="09AE07DF" w:rsidR="00C22F9E" w:rsidRPr="00093530" w:rsidRDefault="00C22F9E" w:rsidP="00C22F9E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After 5 words list breaks into 2 columns on desktop</w:t>
                            </w:r>
                          </w:p>
                          <w:p w14:paraId="793FC39C" w14:textId="65620DA4" w:rsidR="00C22F9E" w:rsidRDefault="00C22F9E" w:rsidP="00C22F9E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026E606A" w14:textId="3E37E1BF" w:rsidR="00F45215" w:rsidRPr="00F45215" w:rsidRDefault="00F45215" w:rsidP="00F45215"/>
        </w:tc>
      </w:tr>
    </w:tbl>
    <w:p w14:paraId="3692A95D" w14:textId="56975D5C" w:rsidR="00F45215" w:rsidRPr="00F45215" w:rsidRDefault="00F45215" w:rsidP="00F45215"/>
    <w:p w14:paraId="205BDDD3" w14:textId="3268654D" w:rsidR="00CA706D" w:rsidRDefault="00CA706D"/>
    <w:sectPr w:rsidR="00CA706D" w:rsidSect="007A7CE5">
      <w:pgSz w:w="12240" w:h="15840"/>
      <w:pgMar w:top="720" w:right="720" w:bottom="720" w:left="720" w:header="43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CD102" w14:textId="77777777" w:rsidR="002D149B" w:rsidRDefault="002D149B" w:rsidP="005A3FE3">
      <w:r>
        <w:separator/>
      </w:r>
    </w:p>
  </w:endnote>
  <w:endnote w:type="continuationSeparator" w:id="0">
    <w:p w14:paraId="316809C8" w14:textId="77777777" w:rsidR="002D149B" w:rsidRDefault="002D149B" w:rsidP="005A3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altName w:val="MS P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agona Book">
    <w:altName w:val="Sagona Book"/>
    <w:charset w:val="00"/>
    <w:family w:val="roman"/>
    <w:pitch w:val="variable"/>
    <w:sig w:usb0="8000002F" w:usb1="0000000A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scadia Code Semi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9B905" w14:textId="77777777" w:rsidR="002D149B" w:rsidRDefault="002D149B" w:rsidP="005A3FE3">
      <w:r>
        <w:separator/>
      </w:r>
    </w:p>
  </w:footnote>
  <w:footnote w:type="continuationSeparator" w:id="0">
    <w:p w14:paraId="143A2161" w14:textId="77777777" w:rsidR="002D149B" w:rsidRDefault="002D149B" w:rsidP="005A3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302" o:spid="_x0000_i1026" type="#_x0000_t75" style="width:13.5pt;height:15pt;visibility:visible;mso-wrap-style:square" o:bullet="t">
        <v:imagedata r:id="rId1" o:title=""/>
      </v:shape>
    </w:pict>
  </w:numPicBullet>
  <w:abstractNum w:abstractNumId="0" w15:restartNumberingAfterBreak="0">
    <w:nsid w:val="08112872"/>
    <w:multiLevelType w:val="hybridMultilevel"/>
    <w:tmpl w:val="A66E6A32"/>
    <w:lvl w:ilvl="0" w:tplc="6EC88A1E">
      <w:start w:val="1"/>
      <w:numFmt w:val="decimal"/>
      <w:lvlText w:val="%1."/>
      <w:lvlJc w:val="left"/>
      <w:pPr>
        <w:ind w:left="1003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3880732"/>
    <w:multiLevelType w:val="hybridMultilevel"/>
    <w:tmpl w:val="B34626B0"/>
    <w:lvl w:ilvl="0" w:tplc="9A9035C8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 w:val="0"/>
      </w:rPr>
    </w:lvl>
    <w:lvl w:ilvl="1" w:tplc="10090019" w:tentative="1">
      <w:start w:val="1"/>
      <w:numFmt w:val="lowerLetter"/>
      <w:lvlText w:val="%2."/>
      <w:lvlJc w:val="left"/>
      <w:pPr>
        <w:ind w:left="1648" w:hanging="360"/>
      </w:pPr>
    </w:lvl>
    <w:lvl w:ilvl="2" w:tplc="1009001B" w:tentative="1">
      <w:start w:val="1"/>
      <w:numFmt w:val="lowerRoman"/>
      <w:lvlText w:val="%3."/>
      <w:lvlJc w:val="right"/>
      <w:pPr>
        <w:ind w:left="2368" w:hanging="180"/>
      </w:pPr>
    </w:lvl>
    <w:lvl w:ilvl="3" w:tplc="1009000F" w:tentative="1">
      <w:start w:val="1"/>
      <w:numFmt w:val="decimal"/>
      <w:lvlText w:val="%4."/>
      <w:lvlJc w:val="left"/>
      <w:pPr>
        <w:ind w:left="3088" w:hanging="360"/>
      </w:pPr>
    </w:lvl>
    <w:lvl w:ilvl="4" w:tplc="10090019" w:tentative="1">
      <w:start w:val="1"/>
      <w:numFmt w:val="lowerLetter"/>
      <w:lvlText w:val="%5."/>
      <w:lvlJc w:val="left"/>
      <w:pPr>
        <w:ind w:left="3808" w:hanging="360"/>
      </w:pPr>
    </w:lvl>
    <w:lvl w:ilvl="5" w:tplc="1009001B" w:tentative="1">
      <w:start w:val="1"/>
      <w:numFmt w:val="lowerRoman"/>
      <w:lvlText w:val="%6."/>
      <w:lvlJc w:val="right"/>
      <w:pPr>
        <w:ind w:left="4528" w:hanging="180"/>
      </w:pPr>
    </w:lvl>
    <w:lvl w:ilvl="6" w:tplc="1009000F" w:tentative="1">
      <w:start w:val="1"/>
      <w:numFmt w:val="decimal"/>
      <w:lvlText w:val="%7."/>
      <w:lvlJc w:val="left"/>
      <w:pPr>
        <w:ind w:left="5248" w:hanging="360"/>
      </w:pPr>
    </w:lvl>
    <w:lvl w:ilvl="7" w:tplc="10090019" w:tentative="1">
      <w:start w:val="1"/>
      <w:numFmt w:val="lowerLetter"/>
      <w:lvlText w:val="%8."/>
      <w:lvlJc w:val="left"/>
      <w:pPr>
        <w:ind w:left="5968" w:hanging="360"/>
      </w:pPr>
    </w:lvl>
    <w:lvl w:ilvl="8" w:tplc="1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1C74548D"/>
    <w:multiLevelType w:val="hybridMultilevel"/>
    <w:tmpl w:val="064E5672"/>
    <w:lvl w:ilvl="0" w:tplc="6EC88A1E">
      <w:start w:val="1"/>
      <w:numFmt w:val="decimal"/>
      <w:lvlText w:val="%1."/>
      <w:lvlJc w:val="left"/>
      <w:pPr>
        <w:ind w:left="719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B01063"/>
    <w:multiLevelType w:val="hybridMultilevel"/>
    <w:tmpl w:val="BB0EBF1C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3867A3E"/>
    <w:multiLevelType w:val="hybridMultilevel"/>
    <w:tmpl w:val="F1DC1724"/>
    <w:lvl w:ilvl="0" w:tplc="6EC88A1E">
      <w:start w:val="1"/>
      <w:numFmt w:val="decimal"/>
      <w:lvlText w:val="%1."/>
      <w:lvlJc w:val="left"/>
      <w:pPr>
        <w:ind w:left="719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E3F12"/>
    <w:multiLevelType w:val="hybridMultilevel"/>
    <w:tmpl w:val="BA48D380"/>
    <w:lvl w:ilvl="0" w:tplc="1009000F">
      <w:start w:val="1"/>
      <w:numFmt w:val="decimal"/>
      <w:lvlText w:val="%1."/>
      <w:lvlJc w:val="left"/>
      <w:pPr>
        <w:ind w:left="786" w:hanging="360"/>
      </w:pPr>
    </w:lvl>
    <w:lvl w:ilvl="1" w:tplc="10090019" w:tentative="1">
      <w:start w:val="1"/>
      <w:numFmt w:val="lowerLetter"/>
      <w:lvlText w:val="%2."/>
      <w:lvlJc w:val="left"/>
      <w:pPr>
        <w:ind w:left="1506" w:hanging="360"/>
      </w:pPr>
    </w:lvl>
    <w:lvl w:ilvl="2" w:tplc="1009001B" w:tentative="1">
      <w:start w:val="1"/>
      <w:numFmt w:val="lowerRoman"/>
      <w:lvlText w:val="%3."/>
      <w:lvlJc w:val="right"/>
      <w:pPr>
        <w:ind w:left="2226" w:hanging="180"/>
      </w:pPr>
    </w:lvl>
    <w:lvl w:ilvl="3" w:tplc="1009000F" w:tentative="1">
      <w:start w:val="1"/>
      <w:numFmt w:val="decimal"/>
      <w:lvlText w:val="%4."/>
      <w:lvlJc w:val="left"/>
      <w:pPr>
        <w:ind w:left="2946" w:hanging="360"/>
      </w:pPr>
    </w:lvl>
    <w:lvl w:ilvl="4" w:tplc="10090019" w:tentative="1">
      <w:start w:val="1"/>
      <w:numFmt w:val="lowerLetter"/>
      <w:lvlText w:val="%5."/>
      <w:lvlJc w:val="left"/>
      <w:pPr>
        <w:ind w:left="3666" w:hanging="360"/>
      </w:pPr>
    </w:lvl>
    <w:lvl w:ilvl="5" w:tplc="1009001B" w:tentative="1">
      <w:start w:val="1"/>
      <w:numFmt w:val="lowerRoman"/>
      <w:lvlText w:val="%6."/>
      <w:lvlJc w:val="right"/>
      <w:pPr>
        <w:ind w:left="4386" w:hanging="180"/>
      </w:pPr>
    </w:lvl>
    <w:lvl w:ilvl="6" w:tplc="1009000F" w:tentative="1">
      <w:start w:val="1"/>
      <w:numFmt w:val="decimal"/>
      <w:lvlText w:val="%7."/>
      <w:lvlJc w:val="left"/>
      <w:pPr>
        <w:ind w:left="5106" w:hanging="360"/>
      </w:pPr>
    </w:lvl>
    <w:lvl w:ilvl="7" w:tplc="10090019" w:tentative="1">
      <w:start w:val="1"/>
      <w:numFmt w:val="lowerLetter"/>
      <w:lvlText w:val="%8."/>
      <w:lvlJc w:val="left"/>
      <w:pPr>
        <w:ind w:left="5826" w:hanging="360"/>
      </w:pPr>
    </w:lvl>
    <w:lvl w:ilvl="8" w:tplc="1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CF90585"/>
    <w:multiLevelType w:val="hybridMultilevel"/>
    <w:tmpl w:val="995A823C"/>
    <w:lvl w:ilvl="0" w:tplc="CE644B5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044D4D"/>
    <w:multiLevelType w:val="hybridMultilevel"/>
    <w:tmpl w:val="F1DC31C0"/>
    <w:lvl w:ilvl="0" w:tplc="0F5805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E2575C"/>
    <w:multiLevelType w:val="hybridMultilevel"/>
    <w:tmpl w:val="51AE04F4"/>
    <w:lvl w:ilvl="0" w:tplc="6EC88A1E">
      <w:start w:val="1"/>
      <w:numFmt w:val="decimal"/>
      <w:lvlText w:val="%1."/>
      <w:lvlJc w:val="left"/>
      <w:pPr>
        <w:ind w:left="1439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C0A28AC"/>
    <w:multiLevelType w:val="hybridMultilevel"/>
    <w:tmpl w:val="C128D0EC"/>
    <w:lvl w:ilvl="0" w:tplc="5DEA511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F03B83"/>
    <w:multiLevelType w:val="hybridMultilevel"/>
    <w:tmpl w:val="587C0C3C"/>
    <w:lvl w:ilvl="0" w:tplc="98743882">
      <w:start w:val="1"/>
      <w:numFmt w:val="decimal"/>
      <w:lvlText w:val="%1."/>
      <w:lvlJc w:val="left"/>
      <w:pPr>
        <w:ind w:left="2160" w:hanging="360"/>
      </w:pPr>
      <w:rPr>
        <w:rFonts w:hint="default"/>
        <w:b/>
        <w:bCs w:val="0"/>
        <w:i w:val="0"/>
        <w:sz w:val="24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DE549B3"/>
    <w:multiLevelType w:val="hybridMultilevel"/>
    <w:tmpl w:val="21D65464"/>
    <w:lvl w:ilvl="0" w:tplc="6EC88A1E">
      <w:start w:val="1"/>
      <w:numFmt w:val="decimal"/>
      <w:lvlText w:val="%1."/>
      <w:lvlJc w:val="left"/>
      <w:pPr>
        <w:ind w:left="1003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70D317F2"/>
    <w:multiLevelType w:val="hybridMultilevel"/>
    <w:tmpl w:val="BB0EBF1C"/>
    <w:lvl w:ilvl="0" w:tplc="1009000F">
      <w:start w:val="1"/>
      <w:numFmt w:val="decimal"/>
      <w:lvlText w:val="%1."/>
      <w:lvlJc w:val="left"/>
      <w:pPr>
        <w:ind w:left="1004" w:hanging="360"/>
      </w:p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769869B5"/>
    <w:multiLevelType w:val="hybridMultilevel"/>
    <w:tmpl w:val="81E824AC"/>
    <w:lvl w:ilvl="0" w:tplc="56FEBE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FE41BC"/>
    <w:multiLevelType w:val="hybridMultilevel"/>
    <w:tmpl w:val="F1F4B2D2"/>
    <w:lvl w:ilvl="0" w:tplc="6EC88A1E">
      <w:start w:val="1"/>
      <w:numFmt w:val="decimal"/>
      <w:lvlText w:val="%1."/>
      <w:lvlJc w:val="left"/>
      <w:pPr>
        <w:ind w:left="577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461283">
    <w:abstractNumId w:val="6"/>
  </w:num>
  <w:num w:numId="2" w16cid:durableId="275454267">
    <w:abstractNumId w:val="5"/>
  </w:num>
  <w:num w:numId="3" w16cid:durableId="1904676924">
    <w:abstractNumId w:val="13"/>
  </w:num>
  <w:num w:numId="4" w16cid:durableId="1835608968">
    <w:abstractNumId w:val="1"/>
  </w:num>
  <w:num w:numId="5" w16cid:durableId="1412195509">
    <w:abstractNumId w:val="7"/>
  </w:num>
  <w:num w:numId="6" w16cid:durableId="2100366387">
    <w:abstractNumId w:val="9"/>
  </w:num>
  <w:num w:numId="7" w16cid:durableId="1389768639">
    <w:abstractNumId w:val="10"/>
  </w:num>
  <w:num w:numId="8" w16cid:durableId="1673147564">
    <w:abstractNumId w:val="12"/>
  </w:num>
  <w:num w:numId="9" w16cid:durableId="2006274104">
    <w:abstractNumId w:val="2"/>
  </w:num>
  <w:num w:numId="10" w16cid:durableId="1671635941">
    <w:abstractNumId w:val="8"/>
  </w:num>
  <w:num w:numId="11" w16cid:durableId="1353917077">
    <w:abstractNumId w:val="11"/>
  </w:num>
  <w:num w:numId="12" w16cid:durableId="1268537102">
    <w:abstractNumId w:val="0"/>
  </w:num>
  <w:num w:numId="13" w16cid:durableId="1406688011">
    <w:abstractNumId w:val="14"/>
  </w:num>
  <w:num w:numId="14" w16cid:durableId="2067483079">
    <w:abstractNumId w:val="4"/>
  </w:num>
  <w:num w:numId="15" w16cid:durableId="12171623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displayBackgroundShap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S3NDQyN7E0MzU1NDJT0lEKTi0uzszPAykwrAUA6FlR4iwAAAA="/>
  </w:docVars>
  <w:rsids>
    <w:rsidRoot w:val="002D149B"/>
    <w:rsid w:val="00016CE2"/>
    <w:rsid w:val="00031319"/>
    <w:rsid w:val="00042DD0"/>
    <w:rsid w:val="00055F17"/>
    <w:rsid w:val="00066AFA"/>
    <w:rsid w:val="00070AEC"/>
    <w:rsid w:val="00093530"/>
    <w:rsid w:val="000D6FCB"/>
    <w:rsid w:val="000E039D"/>
    <w:rsid w:val="000F2639"/>
    <w:rsid w:val="00122F13"/>
    <w:rsid w:val="00137C82"/>
    <w:rsid w:val="00165E9E"/>
    <w:rsid w:val="00185321"/>
    <w:rsid w:val="001942AC"/>
    <w:rsid w:val="001A0359"/>
    <w:rsid w:val="001A4DAD"/>
    <w:rsid w:val="001B3EBD"/>
    <w:rsid w:val="001D5FDC"/>
    <w:rsid w:val="001E782D"/>
    <w:rsid w:val="00234C80"/>
    <w:rsid w:val="0023582B"/>
    <w:rsid w:val="00241D39"/>
    <w:rsid w:val="002439CF"/>
    <w:rsid w:val="00247049"/>
    <w:rsid w:val="00261A8D"/>
    <w:rsid w:val="002659BF"/>
    <w:rsid w:val="002809B5"/>
    <w:rsid w:val="0028230B"/>
    <w:rsid w:val="0028475C"/>
    <w:rsid w:val="002A0BE6"/>
    <w:rsid w:val="002A2F2B"/>
    <w:rsid w:val="002A554E"/>
    <w:rsid w:val="002B48BA"/>
    <w:rsid w:val="002C6A9A"/>
    <w:rsid w:val="002D149B"/>
    <w:rsid w:val="00313658"/>
    <w:rsid w:val="00330A3F"/>
    <w:rsid w:val="003365B9"/>
    <w:rsid w:val="003A55D9"/>
    <w:rsid w:val="003C2B20"/>
    <w:rsid w:val="003D6528"/>
    <w:rsid w:val="00405620"/>
    <w:rsid w:val="00411EA3"/>
    <w:rsid w:val="00414DBD"/>
    <w:rsid w:val="00415D59"/>
    <w:rsid w:val="004457D9"/>
    <w:rsid w:val="00483497"/>
    <w:rsid w:val="004B118D"/>
    <w:rsid w:val="004D05E4"/>
    <w:rsid w:val="004E391F"/>
    <w:rsid w:val="004F4344"/>
    <w:rsid w:val="00517E32"/>
    <w:rsid w:val="0053054B"/>
    <w:rsid w:val="005359A4"/>
    <w:rsid w:val="00542661"/>
    <w:rsid w:val="0056344F"/>
    <w:rsid w:val="00591F38"/>
    <w:rsid w:val="005A3FE3"/>
    <w:rsid w:val="005B0E14"/>
    <w:rsid w:val="005B609E"/>
    <w:rsid w:val="005E26DD"/>
    <w:rsid w:val="0060334C"/>
    <w:rsid w:val="00603C2B"/>
    <w:rsid w:val="00604DFB"/>
    <w:rsid w:val="006251B0"/>
    <w:rsid w:val="00637AD0"/>
    <w:rsid w:val="00665BC3"/>
    <w:rsid w:val="0067506D"/>
    <w:rsid w:val="0068232C"/>
    <w:rsid w:val="006B0ACC"/>
    <w:rsid w:val="006D5C74"/>
    <w:rsid w:val="006F609A"/>
    <w:rsid w:val="007115CC"/>
    <w:rsid w:val="00732F8D"/>
    <w:rsid w:val="00742E1C"/>
    <w:rsid w:val="00760853"/>
    <w:rsid w:val="0076154D"/>
    <w:rsid w:val="00777A46"/>
    <w:rsid w:val="007A10C8"/>
    <w:rsid w:val="007A7CE5"/>
    <w:rsid w:val="007C2239"/>
    <w:rsid w:val="007D3166"/>
    <w:rsid w:val="007E31A3"/>
    <w:rsid w:val="007E3663"/>
    <w:rsid w:val="007E683E"/>
    <w:rsid w:val="0080408C"/>
    <w:rsid w:val="00810C2C"/>
    <w:rsid w:val="00815528"/>
    <w:rsid w:val="00823F9D"/>
    <w:rsid w:val="00824D31"/>
    <w:rsid w:val="00833BA5"/>
    <w:rsid w:val="00846E8F"/>
    <w:rsid w:val="00857B5F"/>
    <w:rsid w:val="00880B71"/>
    <w:rsid w:val="008818D3"/>
    <w:rsid w:val="008B0673"/>
    <w:rsid w:val="008F4028"/>
    <w:rsid w:val="00902120"/>
    <w:rsid w:val="00927133"/>
    <w:rsid w:val="0093544A"/>
    <w:rsid w:val="0094692A"/>
    <w:rsid w:val="00951DDC"/>
    <w:rsid w:val="00957181"/>
    <w:rsid w:val="0097598E"/>
    <w:rsid w:val="00986D2F"/>
    <w:rsid w:val="00986FB5"/>
    <w:rsid w:val="009A2C5A"/>
    <w:rsid w:val="009C0250"/>
    <w:rsid w:val="009D3401"/>
    <w:rsid w:val="009F33F0"/>
    <w:rsid w:val="00A24B3E"/>
    <w:rsid w:val="00A45833"/>
    <w:rsid w:val="00A563FB"/>
    <w:rsid w:val="00A741F7"/>
    <w:rsid w:val="00A97CAD"/>
    <w:rsid w:val="00AE318C"/>
    <w:rsid w:val="00AE61DE"/>
    <w:rsid w:val="00B179B7"/>
    <w:rsid w:val="00B2222A"/>
    <w:rsid w:val="00B331AD"/>
    <w:rsid w:val="00B45B1F"/>
    <w:rsid w:val="00B57188"/>
    <w:rsid w:val="00B57520"/>
    <w:rsid w:val="00BB4A21"/>
    <w:rsid w:val="00BD5052"/>
    <w:rsid w:val="00BF1920"/>
    <w:rsid w:val="00BF78E8"/>
    <w:rsid w:val="00C00CB9"/>
    <w:rsid w:val="00C10BEE"/>
    <w:rsid w:val="00C22F9E"/>
    <w:rsid w:val="00C25672"/>
    <w:rsid w:val="00C3020D"/>
    <w:rsid w:val="00C33663"/>
    <w:rsid w:val="00C55FD7"/>
    <w:rsid w:val="00C70C15"/>
    <w:rsid w:val="00C73896"/>
    <w:rsid w:val="00CA706D"/>
    <w:rsid w:val="00D0166B"/>
    <w:rsid w:val="00D10672"/>
    <w:rsid w:val="00D40862"/>
    <w:rsid w:val="00D628D8"/>
    <w:rsid w:val="00DA2D20"/>
    <w:rsid w:val="00DB6FA1"/>
    <w:rsid w:val="00DC5ECB"/>
    <w:rsid w:val="00DD5124"/>
    <w:rsid w:val="00E15582"/>
    <w:rsid w:val="00E165F3"/>
    <w:rsid w:val="00E32D80"/>
    <w:rsid w:val="00E436E6"/>
    <w:rsid w:val="00E51603"/>
    <w:rsid w:val="00E70557"/>
    <w:rsid w:val="00E80FB4"/>
    <w:rsid w:val="00E93E60"/>
    <w:rsid w:val="00EA7D79"/>
    <w:rsid w:val="00EC07B6"/>
    <w:rsid w:val="00EC0EBB"/>
    <w:rsid w:val="00EC1198"/>
    <w:rsid w:val="00EC70AB"/>
    <w:rsid w:val="00ED7B21"/>
    <w:rsid w:val="00EF3446"/>
    <w:rsid w:val="00F221F8"/>
    <w:rsid w:val="00F35DAE"/>
    <w:rsid w:val="00F41B4B"/>
    <w:rsid w:val="00F43068"/>
    <w:rsid w:val="00F437F6"/>
    <w:rsid w:val="00F45215"/>
    <w:rsid w:val="00F51A14"/>
    <w:rsid w:val="00F67074"/>
    <w:rsid w:val="00F84015"/>
    <w:rsid w:val="00F94025"/>
    <w:rsid w:val="00F967CA"/>
    <w:rsid w:val="00FD0316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D6D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qFormat/>
    <w:rsid w:val="002C6A9A"/>
    <w:rPr>
      <w:rFonts w:asciiTheme="majorHAnsi" w:eastAsia="Times New Roman" w:hAnsiTheme="majorHAnsi" w:cs="Times New Roman"/>
      <w:color w:val="59473F" w:themeColor="text2" w:themeShade="BF"/>
      <w:sz w:val="22"/>
    </w:rPr>
  </w:style>
  <w:style w:type="paragraph" w:styleId="Heading1">
    <w:name w:val="heading 1"/>
    <w:basedOn w:val="Normal"/>
    <w:next w:val="Normal"/>
    <w:link w:val="Heading1Char"/>
    <w:qFormat/>
    <w:rsid w:val="00C3020D"/>
    <w:pPr>
      <w:keepNext/>
      <w:keepLines/>
      <w:jc w:val="center"/>
      <w:outlineLvl w:val="0"/>
    </w:pPr>
    <w:rPr>
      <w:rFonts w:asciiTheme="minorHAnsi" w:eastAsia="Franklin Gothic Book" w:hAnsiTheme="minorHAnsi" w:cs="Times New Roman (Headings CS)"/>
      <w:caps/>
      <w:spacing w:val="20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3020D"/>
    <w:pPr>
      <w:keepNext/>
      <w:keepLines/>
      <w:spacing w:before="40"/>
      <w:outlineLvl w:val="1"/>
    </w:pPr>
    <w:rPr>
      <w:rFonts w:asciiTheme="minorHAnsi" w:eastAsia="Franklin Gothic Book" w:hAnsiTheme="minorHAnsi" w:cs="Times New Roman (Headings CS)"/>
      <w:b/>
      <w:caps/>
      <w:spacing w:val="20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3020D"/>
    <w:pPr>
      <w:keepNext/>
      <w:keepLines/>
      <w:jc w:val="center"/>
      <w:outlineLvl w:val="2"/>
    </w:pPr>
    <w:rPr>
      <w:rFonts w:asciiTheme="minorHAnsi" w:eastAsia="Franklin Gothic Book" w:hAnsiTheme="minorHAnsi" w:cs="Times New Roman (Headings CS)"/>
      <w:b/>
      <w:caps/>
      <w:spacing w:val="20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3365B9"/>
    <w:pPr>
      <w:keepNext/>
      <w:keepLines/>
      <w:spacing w:before="40"/>
      <w:jc w:val="center"/>
      <w:outlineLvl w:val="3"/>
    </w:pPr>
    <w:rPr>
      <w:rFonts w:ascii="Franklin Gothic Book" w:eastAsiaTheme="majorEastAsia" w:hAnsi="Franklin Gothic Book" w:cstheme="majorBidi"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2"/>
    <w:rsid w:val="00031319"/>
    <w:rPr>
      <w:rFonts w:eastAsia="Franklin Gothic Book" w:cs="Times New Roman (Headings CS)"/>
      <w:b/>
      <w:caps/>
      <w:color w:val="59473F" w:themeColor="text2" w:themeShade="BF"/>
      <w:spacing w:val="20"/>
      <w:sz w:val="22"/>
    </w:rPr>
  </w:style>
  <w:style w:type="table" w:styleId="TableGrid">
    <w:name w:val="Table Grid"/>
    <w:basedOn w:val="TableNormal"/>
    <w:uiPriority w:val="39"/>
    <w:rsid w:val="00445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031319"/>
    <w:rPr>
      <w:rFonts w:eastAsia="Franklin Gothic Book" w:cs="Times New Roman (Headings CS)"/>
      <w:caps/>
      <w:color w:val="59473F" w:themeColor="text2" w:themeShade="BF"/>
      <w:spacing w:val="20"/>
      <w:sz w:val="44"/>
      <w:szCs w:val="32"/>
    </w:rPr>
  </w:style>
  <w:style w:type="paragraph" w:customStyle="1" w:styleId="paragraph">
    <w:name w:val="paragraph"/>
    <w:basedOn w:val="Normal"/>
    <w:semiHidden/>
    <w:rsid w:val="004457D9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031319"/>
    <w:rPr>
      <w:rFonts w:eastAsia="Franklin Gothic Book" w:cs="Times New Roman (Headings CS)"/>
      <w:b/>
      <w:caps/>
      <w:color w:val="59473F" w:themeColor="text2" w:themeShade="BF"/>
      <w:spacing w:val="20"/>
      <w:sz w:val="22"/>
      <w:szCs w:val="26"/>
    </w:rPr>
  </w:style>
  <w:style w:type="character" w:styleId="Strong">
    <w:name w:val="Strong"/>
    <w:basedOn w:val="DefaultParagraphFont"/>
    <w:uiPriority w:val="22"/>
    <w:qFormat/>
    <w:rsid w:val="00B45B1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319"/>
    <w:rPr>
      <w:rFonts w:ascii="Franklin Gothic Book" w:eastAsiaTheme="majorEastAsia" w:hAnsi="Franklin Gothic Book" w:cstheme="majorBidi"/>
      <w:iCs/>
      <w:color w:val="59473F" w:themeColor="text2" w:themeShade="BF"/>
      <w:sz w:val="22"/>
    </w:rPr>
  </w:style>
  <w:style w:type="paragraph" w:styleId="Header">
    <w:name w:val="header"/>
    <w:basedOn w:val="Normal"/>
    <w:link w:val="HeaderChar"/>
    <w:uiPriority w:val="99"/>
    <w:semiHidden/>
    <w:rsid w:val="002C6A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6A9A"/>
    <w:rPr>
      <w:rFonts w:asciiTheme="majorHAnsi" w:eastAsia="Times New Roman" w:hAnsiTheme="majorHAnsi" w:cs="Times New Roman"/>
      <w:color w:val="59473F" w:themeColor="text2" w:themeShade="BF"/>
      <w:sz w:val="22"/>
    </w:rPr>
  </w:style>
  <w:style w:type="paragraph" w:styleId="Footer">
    <w:name w:val="footer"/>
    <w:basedOn w:val="Normal"/>
    <w:link w:val="FooterChar"/>
    <w:uiPriority w:val="99"/>
    <w:semiHidden/>
    <w:rsid w:val="002C6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6A9A"/>
    <w:rPr>
      <w:rFonts w:asciiTheme="majorHAnsi" w:eastAsia="Times New Roman" w:hAnsiTheme="majorHAnsi" w:cs="Times New Roman"/>
      <w:color w:val="59473F" w:themeColor="text2" w:themeShade="BF"/>
      <w:sz w:val="22"/>
    </w:rPr>
  </w:style>
  <w:style w:type="paragraph" w:styleId="ListParagraph">
    <w:name w:val="List Paragraph"/>
    <w:basedOn w:val="Normal"/>
    <w:uiPriority w:val="34"/>
    <w:qFormat/>
    <w:rsid w:val="00DD5124"/>
    <w:pPr>
      <w:ind w:left="720"/>
      <w:contextualSpacing/>
    </w:pPr>
  </w:style>
  <w:style w:type="paragraph" w:customStyle="1" w:styleId="TextBody">
    <w:name w:val="Text Body"/>
    <w:basedOn w:val="BodyText"/>
    <w:link w:val="TextBodyChar"/>
    <w:uiPriority w:val="7"/>
    <w:qFormat/>
    <w:rsid w:val="00EF3446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94B6D2" w:themeColor="accent1"/>
      <w:sz w:val="20"/>
      <w:szCs w:val="22"/>
      <w:lang w:bidi="en-US"/>
    </w:rPr>
  </w:style>
  <w:style w:type="character" w:customStyle="1" w:styleId="TextBodyChar">
    <w:name w:val="Text Body Char"/>
    <w:basedOn w:val="BodyTextChar"/>
    <w:link w:val="TextBody"/>
    <w:uiPriority w:val="7"/>
    <w:rsid w:val="00EF3446"/>
    <w:rPr>
      <w:rFonts w:asciiTheme="majorHAnsi" w:eastAsia="Franklin Gothic Book" w:hAnsiTheme="majorHAnsi" w:cs="Franklin Gothic Book"/>
      <w:color w:val="94B6D2" w:themeColor="accent1"/>
      <w:sz w:val="20"/>
      <w:szCs w:val="22"/>
      <w:lang w:bidi="en-US"/>
    </w:rPr>
  </w:style>
  <w:style w:type="paragraph" w:customStyle="1" w:styleId="Titlenormal">
    <w:name w:val="Title normal"/>
    <w:basedOn w:val="Normal"/>
    <w:link w:val="TitlenormalChar"/>
    <w:uiPriority w:val="4"/>
    <w:qFormat/>
    <w:rsid w:val="00EF3446"/>
    <w:pPr>
      <w:widowControl w:val="0"/>
      <w:autoSpaceDE w:val="0"/>
      <w:autoSpaceDN w:val="0"/>
      <w:spacing w:before="20" w:line="264" w:lineRule="auto"/>
      <w:ind w:left="20" w:right="6"/>
    </w:pPr>
    <w:rPr>
      <w:rFonts w:ascii="Franklin Gothic Demi" w:eastAsia="Franklin Gothic Book" w:hAnsi="Franklin Gothic Demi" w:cs="Franklin Gothic Book"/>
      <w:bCs/>
      <w:color w:val="94B6D2" w:themeColor="accent1"/>
      <w:sz w:val="32"/>
      <w:szCs w:val="22"/>
      <w:lang w:bidi="en-US"/>
    </w:rPr>
  </w:style>
  <w:style w:type="character" w:customStyle="1" w:styleId="TitlenormalChar">
    <w:name w:val="Title normal Char"/>
    <w:basedOn w:val="DefaultParagraphFont"/>
    <w:link w:val="Titlenormal"/>
    <w:uiPriority w:val="4"/>
    <w:rsid w:val="00EF3446"/>
    <w:rPr>
      <w:rFonts w:ascii="Franklin Gothic Demi" w:eastAsia="Franklin Gothic Book" w:hAnsi="Franklin Gothic Demi" w:cs="Franklin Gothic Book"/>
      <w:bCs/>
      <w:color w:val="94B6D2" w:themeColor="accent1"/>
      <w:sz w:val="32"/>
      <w:szCs w:val="22"/>
      <w:lang w:bidi="en-US"/>
    </w:rPr>
  </w:style>
  <w:style w:type="paragraph" w:styleId="BodyText">
    <w:name w:val="Body Text"/>
    <w:basedOn w:val="Normal"/>
    <w:link w:val="BodyTextChar"/>
    <w:uiPriority w:val="99"/>
    <w:semiHidden/>
    <w:rsid w:val="00EF344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F3446"/>
    <w:rPr>
      <w:rFonts w:asciiTheme="majorHAnsi" w:eastAsia="Times New Roman" w:hAnsiTheme="majorHAnsi" w:cs="Times New Roman"/>
      <w:color w:val="59473F" w:themeColor="text2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kach\AppData\Local\Microsoft\Office\16.0\DTS\en-US%7bB11A29BA-182F-4741-973E-B0CE6FFB1206%7d\%7b31F61C10-8CE6-4434-BA9E-D291153EB1AE%7dtf78373309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ustom 8">
      <a:majorFont>
        <a:latin typeface="Sagona Book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3D48F5327F3E4A97C4600F5C2E0675" ma:contentTypeVersion="13" ma:contentTypeDescription="Create a new document." ma:contentTypeScope="" ma:versionID="5ea2967e964e54e3050ecc48ef54b2e4">
  <xsd:schema xmlns:xsd="http://www.w3.org/2001/XMLSchema" xmlns:xs="http://www.w3.org/2001/XMLSchema" xmlns:p="http://schemas.microsoft.com/office/2006/metadata/properties" xmlns:ns3="fbeb506d-2c76-4a8e-9038-64e6764e4ed8" xmlns:ns4="bf2107c1-39cc-4553-8c5a-f8fb72029607" targetNamespace="http://schemas.microsoft.com/office/2006/metadata/properties" ma:root="true" ma:fieldsID="9c8287b2675c2572d5d4594b86ca12bd" ns3:_="" ns4:_="">
    <xsd:import namespace="fbeb506d-2c76-4a8e-9038-64e6764e4ed8"/>
    <xsd:import namespace="bf2107c1-39cc-4553-8c5a-f8fb7202960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b506d-2c76-4a8e-9038-64e6764e4e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107c1-39cc-4553-8c5a-f8fb72029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DAC1C3-EA0E-4D70-A4B5-4AA73A077B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1D3706-1C8D-4264-A99C-3BEBBDFEF7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eb506d-2c76-4a8e-9038-64e6764e4ed8"/>
    <ds:schemaRef ds:uri="bf2107c1-39cc-4553-8c5a-f8fb720296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4635A-8976-4FB5-9302-05BA9B224A0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8C0372-34A0-4759-B66E-A2E918E0F367}">
  <ds:schemaRefs>
    <ds:schemaRef ds:uri="fbeb506d-2c76-4a8e-9038-64e6764e4ed8"/>
    <ds:schemaRef ds:uri="http://www.w3.org/XML/1998/namespace"/>
    <ds:schemaRef ds:uri="http://purl.org/dc/terms/"/>
    <ds:schemaRef ds:uri="http://purl.org/dc/elements/1.1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bf2107c1-39cc-4553-8c5a-f8fb72029607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{31F61C10-8CE6-4434-BA9E-D291153EB1AE}tf78373309_win32</Template>
  <TotalTime>0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2022-06-21T11:55:00Z</dcterms:created>
  <dcterms:modified xsi:type="dcterms:W3CDTF">2022-06-21T11:55:00Z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0x010100353D48F5327F3E4A97C4600F5C2E0675</vt:lpwstr>
  </property>
</Properties>
</file>